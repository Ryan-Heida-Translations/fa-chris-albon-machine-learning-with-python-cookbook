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A5C3" w14:textId="77777777" w:rsidR="0041208B" w:rsidRPr="00294735" w:rsidRDefault="0041208B" w:rsidP="004120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bookmarkStart w:id="0" w:name="_Hlk140021714"/>
    </w:p>
    <w:p w14:paraId="66151EBA" w14:textId="77777777" w:rsidR="00AB23C9" w:rsidRPr="00294735" w:rsidRDefault="00AB23C9" w:rsidP="00AB23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55A5152" w14:textId="2C373A11" w:rsidR="000C2F16" w:rsidRPr="00294735" w:rsidRDefault="00A11DE3" w:rsidP="007532D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1.4 پ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تخص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آرا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A11DE3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44EE635F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8671047" w14:textId="77CAB33B" w:rsidR="000C2F16" w:rsidRPr="00294735" w:rsidRDefault="00745E66" w:rsidP="007532D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مع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مقدار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تخص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4E82252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D1A6307" w14:textId="2142B63F" w:rsidR="00C66EBD" w:rsidRPr="00294735" w:rsidRDefault="004C0683" w:rsidP="008827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C068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و ماتر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س‌ها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اندازه با استفاده از 0، 1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دلخواه شما است:</w:t>
      </w:r>
    </w:p>
    <w:bookmarkStart w:id="1" w:name="_MON_1752870033"/>
    <w:bookmarkEnd w:id="1"/>
    <w:p w14:paraId="7DDC06EF" w14:textId="136EA9F4" w:rsidR="0088278B" w:rsidRPr="00294735" w:rsidRDefault="00CB6409" w:rsidP="009571B7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40" w14:anchorId="5B36D6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11.25pt" o:ole="">
            <v:imagedata r:id="rId8" o:title=""/>
          </v:shape>
          <o:OLEObject Type="Embed" ProgID="Word.OpenDocumentText.12" ShapeID="_x0000_i1025" DrawAspect="Content" ObjectID="_1763408464" r:id="rId9"/>
        </w:object>
      </w:r>
    </w:p>
    <w:p w14:paraId="6C36047F" w14:textId="06D6DF45" w:rsidR="008B2ACF" w:rsidRPr="00294735" w:rsidRDefault="008B2ACF" w:rsidP="008B2AC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56CA674" w14:textId="63DDB436" w:rsidR="00A01F7B" w:rsidRPr="00294735" w:rsidRDefault="00CB6409" w:rsidP="00BD593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تول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قبل با داده‌ها پر شده‌اند،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مف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مانند عملکرد بهتر کد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داده‌ها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. در بس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زبان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برنامه نو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تخص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مقاد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(مانند 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0</w:t>
      </w:r>
      <w:r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معمول در نظر گ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رفته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141FBB9E" w14:textId="206D6083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F1C3957" w14:textId="18D0777B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8457FE" w14:textId="4030687D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256C9D" w14:textId="62C47769" w:rsidR="00A01F7B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2585E40" w14:textId="77777777" w:rsidR="00070CF2" w:rsidRPr="00294735" w:rsidRDefault="00070CF2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23248E79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C7A8DE6" w14:textId="35E872AF" w:rsidR="00070CF2" w:rsidRPr="00294735" w:rsidRDefault="007812B1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2.6</w:t>
      </w:r>
      <w:r w:rsidR="00070CF2"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پارکت</w:t>
      </w:r>
      <w:r w:rsidR="000C2DA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"/>
      </w:r>
    </w:p>
    <w:p w14:paraId="14A29782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9B1FBB" w14:textId="41988B05" w:rsidR="00070CF2" w:rsidRPr="00294735" w:rsidRDefault="00EF4E41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پارکت را بارگذار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1D2A0B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E2AB0F" w14:textId="60B65B51" w:rsidR="00070CF2" w:rsidRPr="00294735" w:rsidRDefault="008B3450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تابع </w:t>
      </w:r>
      <w:proofErr w:type="spellStart"/>
      <w:r w:rsidRPr="008B3450">
        <w:rPr>
          <w:rFonts w:ascii="Times New Roman" w:hAnsi="Times New Roman" w:cs="B Nazanin"/>
          <w:sz w:val="26"/>
          <w:szCs w:val="28"/>
          <w:lang w:bidi="fa-IR"/>
        </w:rPr>
        <w:t>read_parquet</w:t>
      </w:r>
      <w:proofErr w:type="spellEnd"/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>از کتابخانه‌ی</w:t>
      </w:r>
      <w:r w:rsidR="002C639B" w:rsidRPr="008B3450">
        <w:rPr>
          <w:rFonts w:ascii="Times New Roman" w:hAnsi="Times New Roman" w:cs="B Nazanin"/>
          <w:sz w:val="26"/>
          <w:szCs w:val="28"/>
          <w:lang w:bidi="fa-IR"/>
        </w:rPr>
        <w:t xml:space="preserve">pandas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lang w:bidi="fa-IR"/>
        </w:rPr>
        <w:t>Parquet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60477047"/>
    <w:bookmarkEnd w:id="2"/>
    <w:p w14:paraId="5DC927BA" w14:textId="0B0D345E" w:rsidR="00070CF2" w:rsidRDefault="0065765D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16" w14:anchorId="34E1B7E3">
          <v:shape id="_x0000_i1026" type="#_x0000_t75" style="width:523.5pt;height:200.25pt" o:ole="">
            <v:imagedata r:id="rId10" o:title=""/>
          </v:shape>
          <o:OLEObject Type="Embed" ProgID="Word.OpenDocumentText.12" ShapeID="_x0000_i1026" DrawAspect="Content" ObjectID="_1763408465" r:id="rId11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D14B51" w14:paraId="69A89B04" w14:textId="77777777" w:rsidTr="0007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BACB006" w14:textId="77777777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AE9B8A4" w14:textId="59C2A98B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435D129E" w14:textId="51A8042A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64A00339" w14:textId="3557F1CF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D14B51" w14:paraId="35FF0153" w14:textId="77777777" w:rsidTr="0007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44FC538" w14:textId="09E453C4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034DA3E1" w14:textId="176E373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949A7F" w14:textId="3964FDD3" w:rsidR="00D14B51" w:rsidRDefault="00071744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63F7D6F9" w14:textId="7A48BE2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071744" w14:paraId="32041E1E" w14:textId="77777777" w:rsidTr="0007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2E29217" w14:textId="53B3A619" w:rsidR="00071744" w:rsidRDefault="00071744" w:rsidP="0007174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190B3408" w14:textId="2DF7F54F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DD7C8CF" w14:textId="69A90E54" w:rsidR="00071744" w:rsidRDefault="00071744" w:rsidP="000C4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</w:t>
            </w:r>
            <w:r w:rsidR="0044255A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2015-01-01</w:t>
            </w:r>
          </w:p>
        </w:tc>
        <w:tc>
          <w:tcPr>
            <w:tcW w:w="2672" w:type="dxa"/>
          </w:tcPr>
          <w:p w14:paraId="3A3F85FD" w14:textId="1C8AA494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54DB8049" w14:textId="77777777" w:rsidR="00C125D5" w:rsidRPr="00294735" w:rsidRDefault="00C125D5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905FD24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CCF724" w14:textId="1BF4E655" w:rsidR="00070CF2" w:rsidRDefault="008742A1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Calibri"/>
          <w:sz w:val="26"/>
          <w:szCs w:val="28"/>
          <w:lang w:bidi="fa-IR"/>
        </w:rPr>
        <w:t>Parquet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محبوب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فضا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داده است. اغلب با ابزارها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Hadoop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Spark</w:t>
      </w:r>
      <w:r w:rsidR="0033133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قرار می‌گیرد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>. در حال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PySpark</w:t>
      </w:r>
      <w:proofErr w:type="spellEnd"/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تمرکز 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به احتمال 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شرکت‌ها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مق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فعال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قالب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ره‌ساز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مانند پارکت استفاده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دانستن نحوه خواندن آن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دستکار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بس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 است.</w:t>
      </w:r>
    </w:p>
    <w:p w14:paraId="4FAF1B27" w14:textId="1E44B4F9" w:rsidR="00772A36" w:rsidRPr="004A6053" w:rsidRDefault="00011EF0" w:rsidP="00772A36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</w:t>
      </w:r>
      <w:r w:rsidR="00772A36"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ببینید:</w:t>
      </w:r>
    </w:p>
    <w:p w14:paraId="7CCD4A18" w14:textId="147F75FC" w:rsidR="00772A36" w:rsidRPr="00772A36" w:rsidRDefault="00000000" w:rsidP="00772A36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2" w:history="1"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772A36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2"/>
        </w:r>
      </w:hyperlink>
    </w:p>
    <w:p w14:paraId="0C69F29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78C0EE7" w14:textId="16760A91" w:rsidR="009C37A3" w:rsidRPr="00294735" w:rsidRDefault="00C10FB1" w:rsidP="009C37A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2.</w:t>
      </w:r>
      <w:r w:rsidR="001921F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7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lang w:bidi="fa-IR"/>
        </w:rPr>
        <w:t>Avro</w:t>
      </w:r>
    </w:p>
    <w:p w14:paraId="3324866A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B4569D3" w14:textId="543174B9" w:rsidR="009C37A3" w:rsidRPr="00294735" w:rsidRDefault="004A0FC7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دیتافر</w:t>
      </w:r>
      <w:r w:rsidR="0068283D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یم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0F98AE9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052DC85" w14:textId="1E35BDB2" w:rsidR="009C37A3" w:rsidRPr="00294735" w:rsidRDefault="00275B4C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read_avro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کتابخانه</w:t>
      </w:r>
      <w:r w:rsidR="00A279D0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pandavro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75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75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" w:name="_MON_1760477405"/>
    <w:bookmarkEnd w:id="3"/>
    <w:p w14:paraId="55E2A5EB" w14:textId="5175647E" w:rsidR="009C37A3" w:rsidRDefault="00C125D5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00509F95">
          <v:shape id="_x0000_i1027" type="#_x0000_t75" style="width:523.5pt;height:283.5pt" o:ole="">
            <v:imagedata r:id="rId13" o:title=""/>
          </v:shape>
          <o:OLEObject Type="Embed" ProgID="Word.OpenDocumentText.12" ShapeID="_x0000_i1027" DrawAspect="Content" ObjectID="_1763408466" r:id="rId14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FC29DD" w14:paraId="794F4B88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9F2010F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541F9C33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5BB84530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7433B86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FC29DD" w14:paraId="5EE98608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211A806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A67E5B1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EE38659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9A5F660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FC29DD" w14:paraId="5A60723E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FC7D3D9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7016F7BB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3C2AC136" w14:textId="77777777" w:rsidR="00FC29DD" w:rsidRDefault="00FC29DD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4F430D42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3E23AEB4" w14:textId="77777777" w:rsidR="00FC29DD" w:rsidRPr="00294735" w:rsidRDefault="00FC29DD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3040CC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D6AF10D" w14:textId="22F20661" w:rsidR="009C37A3" w:rsidRPr="00294735" w:rsidRDefault="0095203F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>Apache Avro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داده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منبع باز است که برا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داده بر طرح</w:t>
      </w:r>
      <w:r w:rsidR="00783A3E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واره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در زمان نوشتن، به اندازه پارکت 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. با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فرمت‌ها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Thrift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Protocol Buffer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کارآمدشان در حال افزا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ت هستند. اگر با س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بزرگ کار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احتمالاً در آ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مواجه خواه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6F9967E8" w14:textId="77777777" w:rsidR="00D6517C" w:rsidRPr="004A6053" w:rsidRDefault="00D6517C" w:rsidP="00D6517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B342704" w14:textId="65822534" w:rsidR="00D6517C" w:rsidRDefault="00000000" w:rsidP="00D6517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" w:history="1"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D6517C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3"/>
        </w:r>
      </w:hyperlink>
    </w:p>
    <w:p w14:paraId="7AF6EFAB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864DF98" w14:textId="3676F84D" w:rsidR="00E15D44" w:rsidRPr="00294735" w:rsidRDefault="00E15D44" w:rsidP="00E15D4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9A723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جستجو در پا</w:t>
      </w:r>
      <w:r w:rsidR="00774D58" w:rsidRPr="00774D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74D58" w:rsidRPr="00774D5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lang w:bidi="fa-IR"/>
        </w:rPr>
        <w:t>SQLite</w:t>
      </w:r>
      <w:r w:rsidR="00774D58">
        <w:rPr>
          <w:rStyle w:val="FootnoteReference"/>
          <w:rFonts w:ascii="Times New Roman" w:hAnsi="Times New Roman" w:cs="B Nazanin"/>
          <w:b/>
          <w:bCs/>
          <w:sz w:val="26"/>
          <w:szCs w:val="28"/>
          <w:lang w:bidi="fa-IR"/>
        </w:rPr>
        <w:footnoteReference w:id="4"/>
      </w:r>
    </w:p>
    <w:p w14:paraId="60E2AEE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35D725E" w14:textId="5F806689" w:rsidR="00E15D44" w:rsidRPr="00294735" w:rsidRDefault="003E446F" w:rsidP="00E15D4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 زبان </w:t>
      </w:r>
      <w:r w:rsidRPr="003E446F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F969C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55C9572" w14:textId="1A2440BB" w:rsidR="00E15D44" w:rsidRPr="00294735" w:rsidRDefault="00143A22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143A22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کتابخانه‌ی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به ما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54C2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="00E067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5"/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و آن را بارگذار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60478157"/>
    <w:bookmarkEnd w:id="4"/>
    <w:p w14:paraId="1BDE0431" w14:textId="52C2FA85" w:rsidR="00E15D44" w:rsidRDefault="00AD522E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7732BD1">
          <v:shape id="_x0000_i1028" type="#_x0000_t75" style="width:523.5pt;height:214.5pt" o:ole="">
            <v:imagedata r:id="rId16" o:title=""/>
          </v:shape>
          <o:OLEObject Type="Embed" ProgID="Word.OpenDocumentText.12" ShapeID="_x0000_i1028" DrawAspect="Content" ObjectID="_1763408467" r:id="rId1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1"/>
        <w:gridCol w:w="2122"/>
        <w:gridCol w:w="2278"/>
        <w:gridCol w:w="2146"/>
        <w:gridCol w:w="2058"/>
      </w:tblGrid>
      <w:tr w:rsidR="00AD522E" w14:paraId="42BEA93E" w14:textId="17A4C518" w:rsidTr="00AD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F53941C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3465B483" w14:textId="42FF0B53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8" w:type="dxa"/>
          </w:tcPr>
          <w:p w14:paraId="3CCAE43A" w14:textId="31A4D1BA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 خانوادگی</w:t>
            </w:r>
          </w:p>
        </w:tc>
        <w:tc>
          <w:tcPr>
            <w:tcW w:w="2146" w:type="dxa"/>
          </w:tcPr>
          <w:p w14:paraId="4EA2485B" w14:textId="6022C039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8" w:type="dxa"/>
          </w:tcPr>
          <w:p w14:paraId="2729D88D" w14:textId="3E45D218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امت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از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 xml:space="preserve"> پ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ش</w:t>
            </w:r>
            <w:r w:rsidR="00154A1B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‌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آزمون</w:t>
            </w:r>
          </w:p>
        </w:tc>
      </w:tr>
      <w:tr w:rsidR="00AD522E" w14:paraId="0A786E41" w14:textId="0B6560DC" w:rsidTr="00AD5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76F95BA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7ECFD11D" w14:textId="1F094628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Json</w:t>
            </w:r>
          </w:p>
        </w:tc>
        <w:tc>
          <w:tcPr>
            <w:tcW w:w="2278" w:type="dxa"/>
          </w:tcPr>
          <w:p w14:paraId="05964FDB" w14:textId="6428240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Miller</w:t>
            </w:r>
          </w:p>
        </w:tc>
        <w:tc>
          <w:tcPr>
            <w:tcW w:w="2146" w:type="dxa"/>
          </w:tcPr>
          <w:p w14:paraId="72824405" w14:textId="7003E5C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42</w:t>
            </w:r>
          </w:p>
        </w:tc>
        <w:tc>
          <w:tcPr>
            <w:tcW w:w="2058" w:type="dxa"/>
          </w:tcPr>
          <w:p w14:paraId="4B417DE9" w14:textId="60927FB2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</w:t>
            </w:r>
          </w:p>
        </w:tc>
      </w:tr>
      <w:tr w:rsidR="00AD522E" w14:paraId="6AFB7872" w14:textId="2A883102" w:rsidTr="00AD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2A5F99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9A23BF5" w14:textId="6504E05D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Molly</w:t>
            </w:r>
          </w:p>
        </w:tc>
        <w:tc>
          <w:tcPr>
            <w:tcW w:w="2278" w:type="dxa"/>
          </w:tcPr>
          <w:p w14:paraId="5FE31BDD" w14:textId="04079DD3" w:rsidR="00AD522E" w:rsidRDefault="00873FC8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proofErr w:type="spellStart"/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Jaboson</w:t>
            </w:r>
            <w:proofErr w:type="spellEnd"/>
          </w:p>
        </w:tc>
        <w:tc>
          <w:tcPr>
            <w:tcW w:w="2146" w:type="dxa"/>
          </w:tcPr>
          <w:p w14:paraId="26B0E2D9" w14:textId="2C351AE4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52</w:t>
            </w:r>
          </w:p>
        </w:tc>
        <w:tc>
          <w:tcPr>
            <w:tcW w:w="2058" w:type="dxa"/>
          </w:tcPr>
          <w:p w14:paraId="45CCD9A4" w14:textId="427A750A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24</w:t>
            </w:r>
          </w:p>
        </w:tc>
      </w:tr>
    </w:tbl>
    <w:p w14:paraId="4C48908B" w14:textId="77777777" w:rsidR="00E15D44" w:rsidRPr="00294735" w:rsidRDefault="00E15D44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6DE0A54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C6EF95E" w14:textId="17228690" w:rsidR="00874D70" w:rsidRPr="00874D70" w:rsidRDefault="00E15D44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 xml:space="preserve">Apache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است. در 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</w:t>
      </w:r>
      <w:r w:rsidR="00F0488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ابتدا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به موتور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مرحله بعد ما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6545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F6545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41A08">
        <w:rPr>
          <w:rFonts w:ascii="Times New Roman" w:hAnsi="Times New Roman" w:cs="B Nazanin" w:hint="cs"/>
          <w:sz w:val="26"/>
          <w:szCs w:val="28"/>
          <w:rtl/>
          <w:lang w:bidi="fa-IR"/>
        </w:rPr>
        <w:t>کوئری زدن روی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</w:t>
      </w:r>
      <w:r w:rsidR="00BA53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دادن نتا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3DAA6BF" w14:textId="760DBAC5" w:rsidR="00874D70" w:rsidRPr="00874D70" w:rsidRDefault="00874D70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 است و اگرچه فراتر از محدوده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اما مطمئناً برا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کس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در مورد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دارد. </w:t>
      </w:r>
      <w:r w:rsidR="00452B89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SELECT * FROM data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، از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که تمام ستون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(*) جدول را به نام </w:t>
      </w:r>
      <w:r w:rsidR="007D273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عنوان 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داده به ما بد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هد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8B7C747" w14:textId="4D20B30B" w:rsidR="003452CB" w:rsidRDefault="00874D70" w:rsidP="003452C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توجه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معدود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 که بدون کد اضاف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به طور خاص، 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('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:///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sample.db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')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کند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وجود دارد</w:t>
      </w:r>
      <w:r w:rsidR="003452CB">
        <w:rPr>
          <w:rFonts w:ascii="Times New Roman" w:hAnsi="Times New Roman" w:cs="B Nazanin"/>
          <w:sz w:val="26"/>
          <w:szCs w:val="28"/>
          <w:lang w:bidi="fa-IR"/>
        </w:rPr>
        <w:t>.</w:t>
      </w:r>
    </w:p>
    <w:p w14:paraId="77131957" w14:textId="0E6718E2" w:rsid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8" w:history="1"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SQLite</w:t>
        </w:r>
      </w:hyperlink>
    </w:p>
    <w:p w14:paraId="26777644" w14:textId="0163C342" w:rsidR="003452CB" w:rsidRP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9" w:history="1"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</w:t>
        </w:r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وبسایت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W</w:t>
        </w:r>
        <w:r w:rsidR="003452CB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Schools</w:t>
        </w:r>
      </w:hyperlink>
    </w:p>
    <w:p w14:paraId="3BFB57F8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C28983" w14:textId="5C8E5AB8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2F2B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کوئری زدن روی</w:t>
      </w:r>
      <w:r w:rsidR="00061D1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</w:t>
      </w:r>
      <w:r w:rsidR="00C43519" w:rsidRP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A42E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‌ی </w:t>
      </w:r>
      <w:r w:rsidR="00A42EDD">
        <w:rPr>
          <w:rFonts w:ascii="Times New Roman" w:hAnsi="Times New Roman" w:cs="B Nazanin"/>
          <w:b/>
          <w:bCs/>
          <w:sz w:val="26"/>
          <w:szCs w:val="28"/>
          <w:lang w:bidi="fa-IR"/>
        </w:rPr>
        <w:t>SQL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راه دور</w:t>
      </w:r>
    </w:p>
    <w:p w14:paraId="7C221591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2A2579C" w14:textId="66900927" w:rsidR="00F77C48" w:rsidRPr="00294735" w:rsidRDefault="00E910E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C095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C0950" w:rsidRPr="00E910E6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راه دور متصل شو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A3C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داده‌ها را 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از آن بخوان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907D6D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CCA91EE" w14:textId="4FF3ABE0" w:rsidR="00F77C48" w:rsidRPr="00294735" w:rsidRDefault="00B621FA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با </w:t>
      </w:r>
      <w:proofErr w:type="spellStart"/>
      <w:r w:rsidRPr="00B621FA">
        <w:rPr>
          <w:rFonts w:ascii="Times New Roman" w:hAnsi="Times New Roman" w:cs="B Nazanin"/>
          <w:sz w:val="26"/>
          <w:szCs w:val="28"/>
          <w:lang w:bidi="fa-IR"/>
        </w:rPr>
        <w:t>pymysql</w:t>
      </w:r>
      <w:proofErr w:type="spellEnd"/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324D59C3" w14:textId="77777777" w:rsidR="00F77C48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2AD9DB65">
          <v:shape id="_x0000_i1029" type="#_x0000_t75" style="width:523.5pt;height:283.5pt" o:ole="">
            <v:imagedata r:id="rId13" o:title=""/>
          </v:shape>
          <o:OLEObject Type="Embed" ProgID="Word.OpenDocumentText.12" ShapeID="_x0000_i1029" DrawAspect="Content" ObjectID="_1763408468" r:id="rId20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360CFA" w14:paraId="6CB31E22" w14:textId="4F89E6EA" w:rsidTr="002D15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7962E2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11442971" w14:textId="6D0CDFA6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41E9F17D" w14:textId="77777777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786C7FD0" w14:textId="0B9670AB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360CFA" w14:paraId="6F94C69D" w14:textId="75704279" w:rsidTr="002D1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E97FF14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5FE9214" w14:textId="21ECC4DD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57FEE557" w14:textId="77777777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6EB31C28" w14:textId="256D1941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360CFA" w14:paraId="551CA323" w14:textId="684C22A4" w:rsidTr="002D15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994698D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32E6641D" w14:textId="134918F2" w:rsidR="00360CFA" w:rsidRDefault="00360CFA" w:rsidP="00360CFA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1C8FFBB3" w14:textId="77777777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4BD9CE03" w14:textId="656E90E0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46AB5C71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063604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452FE90" w14:textId="1EFB1CCB" w:rsidR="00F77C48" w:rsidRPr="00294735" w:rsidRDefault="006202D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از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شده در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احتمالاً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در حال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اتصال و خواندن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نمونه</w:t>
      </w:r>
      <w:r w:rsidR="005B494A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202D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احتمالاً نما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A46661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A46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جداول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سازمان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آنها م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تصل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اکثر نمونه‌ها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آن‌ها متصل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پورت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5678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راه دور متصل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کاربر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رمز عبور برا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احراز هو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 اجرا را 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begin"/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HYPERLINK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 xml:space="preserve"> "</w:instrText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https://github.com/kylegallatin/mysql-db-example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>"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separate"/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>به صورت محل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راه‌انداز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end"/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سرور راه دور در لوکال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ست تقل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بتوان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گردش کار در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628F8B4" w14:textId="6001E6FF" w:rsidR="002640AF" w:rsidRPr="006A05C0" w:rsidRDefault="00F77C48" w:rsidP="002640A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6A05C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0D12670" w14:textId="7108C002" w:rsid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1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PyMySQL</w:t>
        </w:r>
        <w:proofErr w:type="spellEnd"/>
      </w:hyperlink>
    </w:p>
    <w:p w14:paraId="02FA6B3C" w14:textId="77C253FE" w:rsidR="002640AF" w:rsidRP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2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Read SQL</w:t>
        </w:r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745D1438" w14:textId="77777777" w:rsidR="002640AF" w:rsidRDefault="002640AF" w:rsidP="002640A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FA6632C" w14:textId="521CD563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2201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lang w:bidi="fa-IR"/>
        </w:rPr>
        <w:t>Google</w:t>
      </w:r>
      <w:r w:rsidR="00B87928"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Sheet</w:t>
      </w:r>
    </w:p>
    <w:p w14:paraId="7D373FC2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95FF32" w14:textId="3EA80E88" w:rsidR="00F77C48" w:rsidRPr="00294735" w:rsidRDefault="0082214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مستق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822146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D95D58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6BF59B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CBA3059" w14:textId="577F146D" w:rsidR="00F77C48" w:rsidRPr="00294735" w:rsidRDefault="002F7F23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2F7F23">
        <w:rPr>
          <w:rFonts w:ascii="Times New Roman" w:hAnsi="Times New Roman" w:cs="B Nazanin"/>
          <w:sz w:val="26"/>
          <w:szCs w:val="28"/>
          <w:lang w:bidi="fa-IR"/>
        </w:rPr>
        <w:t>read_CSV</w:t>
      </w:r>
      <w:proofErr w:type="spellEnd"/>
      <w:r w:rsidR="005426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کتابخانه‌ی </w:t>
      </w:r>
      <w:r w:rsidR="0054262D" w:rsidRPr="002F7F23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54262D"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نشان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ارسال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B85B83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="00B85B8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به‌عنوان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صادر م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" w:name="_MON_1760479251"/>
    <w:bookmarkEnd w:id="5"/>
    <w:p w14:paraId="1DDD9589" w14:textId="442EB4CD" w:rsidR="00F77C48" w:rsidRDefault="00201805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751DB49A">
          <v:shape id="_x0000_i1030" type="#_x0000_t75" style="width:523.5pt;height:214.5pt" o:ole="">
            <v:imagedata r:id="rId23" o:title=""/>
          </v:shape>
          <o:OLEObject Type="Embed" ProgID="Word.OpenDocumentText.12" ShapeID="_x0000_i1030" DrawAspect="Content" ObjectID="_1763408469" r:id="rId24"/>
        </w:object>
      </w:r>
    </w:p>
    <w:tbl>
      <w:tblPr>
        <w:tblStyle w:val="ListTable1Light"/>
        <w:tblW w:w="10685" w:type="dxa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201805" w14:paraId="26587107" w14:textId="77777777" w:rsidTr="00201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8BE5C05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FFA0159" w14:textId="2CC774AF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50933FAA" w14:textId="0FE2EF10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5D4C8807" w14:textId="41B024F6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201805" w14:paraId="4B386203" w14:textId="77777777" w:rsidTr="00201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9F4D69C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EBB2C67" w14:textId="7AD41F6F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355628CE" w14:textId="05126BB8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394C3174" w14:textId="1D86BBEC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201805" w14:paraId="223EA4F9" w14:textId="77777777" w:rsidTr="00201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4D14E2A8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587E7AEC" w14:textId="36C6D891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2D9FFFFA" w14:textId="5DA3303D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3ED26CA4" w14:textId="54E41C4F" w:rsidR="00201805" w:rsidRDefault="00201805" w:rsidP="00201805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84BA1D2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8BEC6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AF9E418" w14:textId="5F8853F0" w:rsidR="00F77C48" w:rsidRPr="00294735" w:rsidRDefault="0086085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حال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Google Sheets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کرد، گاه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مف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 را مستق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مرحله م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 پارامتر</w:t>
      </w:r>
      <w:r w:rsidR="009A1EF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کوئری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/</w:t>
      </w:r>
      <w:proofErr w:type="spellStart"/>
      <w:r w:rsidRPr="00860850">
        <w:rPr>
          <w:rFonts w:ascii="Times New Roman" w:hAnsi="Times New Roman" w:cs="B Nazanin"/>
          <w:sz w:val="26"/>
          <w:szCs w:val="28"/>
          <w:lang w:bidi="fa-IR"/>
        </w:rPr>
        <w:t>export?format</w:t>
      </w:r>
      <w:proofErr w:type="spellEnd"/>
      <w:r w:rsidRPr="00860850">
        <w:rPr>
          <w:rFonts w:ascii="Times New Roman" w:hAnsi="Times New Roman" w:cs="B Nazanin"/>
          <w:sz w:val="26"/>
          <w:szCs w:val="28"/>
          <w:lang w:bidi="fa-IR"/>
        </w:rPr>
        <w:t>=csv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انتها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URL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8A7AA4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99683A" w14:textId="17FD7343" w:rsidR="00F77C48" w:rsidRPr="00A96108" w:rsidRDefault="00F77C48" w:rsidP="00DA6CE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961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27860CF" w14:textId="18D49035" w:rsidR="003D732C" w:rsidRDefault="00000000" w:rsidP="007212C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5" w:history="1">
        <w:r w:rsidR="00DA6CEC" w:rsidRPr="00523C5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 Sheets API</w:t>
        </w:r>
      </w:hyperlink>
      <w:bookmarkEnd w:id="0"/>
    </w:p>
    <w:p w14:paraId="61D33D79" w14:textId="77777777" w:rsidR="007212C0" w:rsidRDefault="007212C0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D17533A" w14:textId="7D21B418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A10AB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سطل</w:t>
      </w:r>
      <w:r w:rsidR="00117EFA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6"/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lang w:bidi="fa-IR"/>
        </w:rPr>
        <w:t>S</w:t>
      </w:r>
      <w:r w:rsidR="00A17EEC" w:rsidRPr="00C87F4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3</w:t>
      </w:r>
    </w:p>
    <w:p w14:paraId="22E09F2E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E4769A6" w14:textId="444AA6D4" w:rsidR="007212C0" w:rsidRPr="00294735" w:rsidRDefault="001C22FF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سطل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 دسترس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ACD927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6136A75" w14:textId="53FF3D08" w:rsidR="007212C0" w:rsidRPr="00294735" w:rsidRDefault="00725939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>گز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ذخ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6F6309">
        <w:rPr>
          <w:rFonts w:ascii="Times New Roman" w:hAnsi="Times New Roman" w:cs="Calibri"/>
          <w:sz w:val="26"/>
          <w:szCs w:val="28"/>
          <w:lang w:bidi="fa-IR"/>
        </w:rPr>
        <w:t>Pandas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اضافه کن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ش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F07C1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="005517D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7"/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5939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باشد:</w:t>
      </w:r>
    </w:p>
    <w:bookmarkStart w:id="6" w:name="_MON_1760479721"/>
    <w:bookmarkEnd w:id="6"/>
    <w:p w14:paraId="11E7FAAD" w14:textId="215E39CF" w:rsidR="007212C0" w:rsidRDefault="00201805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1" w14:anchorId="69B9EF1E">
          <v:shape id="_x0000_i1031" type="#_x0000_t75" style="width:523.5pt;height:312.75pt" o:ole="">
            <v:imagedata r:id="rId26" o:title=""/>
          </v:shape>
          <o:OLEObject Type="Embed" ProgID="Word.OpenDocumentText.12" ShapeID="_x0000_i1031" DrawAspect="Content" ObjectID="_1763408470" r:id="rId2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8269F4" w14:paraId="0F94DC99" w14:textId="3442DB0B" w:rsidTr="00D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B886F1B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7C2622F8" w14:textId="136407E8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0576CDBF" w14:textId="77777777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03DA12E3" w14:textId="027B84A9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8269F4" w14:paraId="708516C2" w14:textId="6013326E" w:rsidTr="00D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DF82D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CD1D25A" w14:textId="7F901CC1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40471F85" w14:textId="77777777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5B8286FE" w14:textId="579CFC98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8269F4" w14:paraId="6EC01CC0" w14:textId="3981A0BB" w:rsidTr="00D60E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CC7049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7A26706" w14:textId="56AC1145" w:rsidR="008269F4" w:rsidRDefault="008269F4" w:rsidP="008269F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030042D7" w14:textId="77777777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3CFFF356" w14:textId="3C932BB6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B1BDFE5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7692EA1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792EB98A" w14:textId="7E188613" w:rsidR="007212C0" w:rsidRPr="00294735" w:rsidRDefault="00B2652B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اکنون بس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شرکت‌ها داده‌ها را در فروشگاه‌ها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E2F88">
        <w:rPr>
          <w:rFonts w:ascii="Times New Roman" w:hAnsi="Times New Roman" w:cs="B Nazanin"/>
          <w:sz w:val="26"/>
          <w:szCs w:val="28"/>
          <w:lang w:bidi="fa-IR"/>
        </w:rPr>
        <w:t>blob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ارائه‌دهنده ابر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Amazon 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Google Cloud Storage(GCS)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نگهدار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معمولاً متخصصان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منابع متصل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اگرچه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 xml:space="preserve"> URI (s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://machine-learning-python-cookbook/data.csv)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است، اما همچنان از شما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اعتبار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AWS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 ارائه ده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شا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URL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HTTP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توانند فا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آن دانلود کنند، مانند </w:t>
      </w:r>
      <w:hyperlink r:id="rId28" w:history="1"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مورد برا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فا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ل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CSV</w:t>
        </w:r>
      </w:hyperlink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B9D39A9" w14:textId="07DA99F1" w:rsidR="007212C0" w:rsidRPr="009F5198" w:rsidRDefault="007212C0" w:rsidP="00401D1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9F519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43EB3C" w14:textId="0C82D02A" w:rsidR="00401D15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9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Amazon S</w:t>
        </w:r>
        <w:r w:rsidR="006F0B70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</w:hyperlink>
    </w:p>
    <w:p w14:paraId="016F3159" w14:textId="7CAA866C" w:rsidR="006F0B70" w:rsidRPr="006F0B70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0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اعتبارنامه امن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AWS</w:t>
        </w:r>
      </w:hyperlink>
    </w:p>
    <w:p w14:paraId="643D9571" w14:textId="77777777" w:rsidR="00401D15" w:rsidRDefault="00401D15" w:rsidP="00401D1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599EBCF" w14:textId="236A6D1F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C40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بدون ساختار</w:t>
      </w:r>
    </w:p>
    <w:p w14:paraId="7CF81AA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5241458" w14:textId="5FF00BDD" w:rsidR="007212C0" w:rsidRPr="00294735" w:rsidRDefault="0022777C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بارگ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2D687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D0E21D5" w14:textId="2E45D7EF" w:rsidR="007212C0" w:rsidRPr="00294735" w:rsidRDefault="002E63CE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از تابع باز پا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استفاده کن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60480148"/>
    <w:bookmarkEnd w:id="7"/>
    <w:p w14:paraId="6234B87A" w14:textId="4640EEE7" w:rsidR="007212C0" w:rsidRDefault="00E27BB3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48" w14:anchorId="74DAB68B">
          <v:shape id="_x0000_i1032" type="#_x0000_t75" style="width:523.5pt;height:336.75pt" o:ole="">
            <v:imagedata r:id="rId31" o:title=""/>
          </v:shape>
          <o:OLEObject Type="Embed" ProgID="Word.OpenDocumentText.12" ShapeID="_x0000_i1032" DrawAspect="Content" ObjectID="_1763408471" r:id="rId3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7212C0" w14:paraId="7CF6E902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B9600D5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64AA9D0E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00580C57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CDE0872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7212C0" w14:paraId="25BCC00F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755FA06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8657B3E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835C2CD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17F250A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7212C0" w14:paraId="798BEF07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520C79B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5965C13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572BC7" w14:textId="77777777" w:rsidR="007212C0" w:rsidRDefault="007212C0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2F375A32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085DC899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E53C2C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422C5D" w14:textId="0E62F5D8" w:rsidR="007212C0" w:rsidRPr="00294735" w:rsidRDefault="00E27BB3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JSON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مختلف خواند،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توانند چالش برانگ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زتر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و ممکن است 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پردازش سفارش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باشند. گاه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باز کردن و خواندن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تابع باز ا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صل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00B0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دهد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باز کن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محتوا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بخوان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6A7A18" w14:textId="5F091560" w:rsidR="007212C0" w:rsidRPr="000B4A16" w:rsidRDefault="007212C0" w:rsidP="00E27BB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DED97C2" w14:textId="232D4F85" w:rsidR="00E27BB3" w:rsidRDefault="00000000" w:rsidP="0028254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33" w:anchor="open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تابع باز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50BE64CD" w14:textId="389AB54F" w:rsidR="009B429F" w:rsidRPr="00E739E1" w:rsidRDefault="00000000" w:rsidP="00E739E1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4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مد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ران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context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1F7C60A8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DD16B86" w14:textId="77777777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3.2 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در</w:t>
      </w:r>
      <w:r w:rsidRPr="00B5410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B5410F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در مورد داده ها</w:t>
      </w:r>
    </w:p>
    <w:p w14:paraId="4616DC4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60D7F82" w14:textId="74ABA8CD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22651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مشاهده کن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EE197C2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7DF4B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ساده‌تر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کارها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بارگذار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انجام ده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با استفاده از </w:t>
      </w:r>
      <w:r w:rsidRPr="00AD5533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p w14:paraId="0A8E16CB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C4BC0F6">
          <v:shape id="_x0000_i1033" type="#_x0000_t75" style="width:523.5pt;height:214.5pt" o:ole="">
            <v:imagedata r:id="rId35" o:title=""/>
          </v:shape>
          <o:OLEObject Type="Embed" ProgID="Word.OpenDocumentText.12" ShapeID="_x0000_i1033" DrawAspect="Content" ObjectID="_1763408472" r:id="rId3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6C26D9A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0D155C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78F912F4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0659251D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4F1706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D72C37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4EB959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F36298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031A3D29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20A8FC81" w14:textId="4F824D3E" w:rsidR="00C34AC4" w:rsidRDefault="00EA605D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DEB9398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2189F793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1FC6DC8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D5F3B5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56F32F4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4A69D6C4" w14:textId="29CC79AA" w:rsidR="00C34AC4" w:rsidRDefault="00EA605D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960EF7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76CFDFBA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2B080256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4E7368" w14:textId="23D44DDB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تعداد سطرها و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نگاه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نداز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75AE58A3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64" w14:anchorId="31368478">
          <v:shape id="_x0000_i1034" type="#_x0000_t75" style="width:523.5pt;height:57.75pt" o:ole="">
            <v:imagedata r:id="rId37" o:title=""/>
          </v:shape>
          <o:OLEObject Type="Embed" ProgID="Word.OpenDocumentText.12" ShapeID="_x0000_i1034" DrawAspect="Content" ObjectID="_1763408473" r:id="rId38"/>
        </w:object>
      </w:r>
    </w:p>
    <w:p w14:paraId="3C8B48CC" w14:textId="12BE78D1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0104BE">
        <w:rPr>
          <w:rFonts w:ascii="Times New Roman" w:hAnsi="Times New Roman" w:cs="B Nazanin"/>
          <w:sz w:val="26"/>
          <w:szCs w:val="28"/>
          <w:lang w:bidi="fa-IR"/>
        </w:rPr>
        <w:t>describe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بدست آور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6747D0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384C70A">
          <v:shape id="_x0000_i1035" type="#_x0000_t75" style="width:523.5pt;height:36.75pt" o:ole="">
            <v:imagedata r:id="rId39" o:title=""/>
          </v:shape>
          <o:OLEObject Type="Embed" ProgID="Word.OpenDocumentText.12" ShapeID="_x0000_i1035" DrawAspect="Content" ObjectID="_1763408474" r:id="rId40"/>
        </w:object>
      </w:r>
    </w:p>
    <w:tbl>
      <w:tblPr>
        <w:tblStyle w:val="ListTable1Light"/>
        <w:tblW w:w="0" w:type="auto"/>
        <w:tblInd w:w="786" w:type="dxa"/>
        <w:tblLook w:val="04A0" w:firstRow="1" w:lastRow="0" w:firstColumn="1" w:lastColumn="0" w:noHBand="0" w:noVBand="1"/>
      </w:tblPr>
      <w:tblGrid>
        <w:gridCol w:w="2082"/>
        <w:gridCol w:w="2142"/>
        <w:gridCol w:w="2345"/>
        <w:gridCol w:w="2345"/>
      </w:tblGrid>
      <w:tr w:rsidR="00C34AC4" w:rsidRPr="00C87F4E" w14:paraId="5A23D17D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DED0A8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</w:p>
        </w:tc>
        <w:tc>
          <w:tcPr>
            <w:tcW w:w="2142" w:type="dxa"/>
          </w:tcPr>
          <w:p w14:paraId="09B98B21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سن</w:t>
            </w:r>
          </w:p>
        </w:tc>
        <w:tc>
          <w:tcPr>
            <w:tcW w:w="2345" w:type="dxa"/>
          </w:tcPr>
          <w:p w14:paraId="2E1B1960" w14:textId="77777777" w:rsidR="00C34AC4" w:rsidRPr="00C87F4E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زنده مانده</w:t>
            </w:r>
          </w:p>
        </w:tc>
        <w:tc>
          <w:tcPr>
            <w:tcW w:w="2345" w:type="dxa"/>
          </w:tcPr>
          <w:p w14:paraId="60A94E0A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کد جنسیت</w:t>
            </w:r>
          </w:p>
        </w:tc>
      </w:tr>
      <w:tr w:rsidR="00C34AC4" w:rsidRPr="00C87F4E" w14:paraId="67DAEB8C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288BEB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تعداد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D8C723D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756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0076D06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7EE3102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8C0D71F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48B412F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میانگین</w:t>
            </w:r>
          </w:p>
        </w:tc>
        <w:tc>
          <w:tcPr>
            <w:tcW w:w="2142" w:type="dxa"/>
          </w:tcPr>
          <w:p w14:paraId="7D50946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397989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75ABFBD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342727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0F7A7AAC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351866</w:t>
            </w:r>
          </w:p>
        </w:tc>
      </w:tr>
      <w:tr w:rsidR="00C34AC4" w:rsidRPr="00C87F4E" w14:paraId="285A60CF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09BAC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</w:rPr>
              <w:t xml:space="preserve">std </w:t>
            </w:r>
          </w:p>
        </w:tc>
        <w:tc>
          <w:tcPr>
            <w:tcW w:w="2142" w:type="dxa"/>
          </w:tcPr>
          <w:p w14:paraId="154EF0BC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14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259049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076159F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474802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282684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477734</w:t>
            </w:r>
          </w:p>
        </w:tc>
      </w:tr>
      <w:tr w:rsidR="00C34AC4" w:rsidRPr="00C87F4E" w14:paraId="1A4459A8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E40AA49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مینیمم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01D1782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170000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BFA5A03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E5BFEA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71E58938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B303C7A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25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148CE1E0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7BC201C6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CCAF9FF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33C3304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DCE2487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50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385C1A3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28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4065D11F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146DC0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0FF41A0E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21FB8E1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75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76048C91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791880B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51CE118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CE5FE3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29857BD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ماکزیمم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96AC088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F68F734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8E0388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</w:tbl>
    <w:p w14:paraId="4E5770E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0B92585C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علاوه بر ا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روش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info 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تواند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مف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نشان دهد:</w:t>
      </w:r>
    </w:p>
    <w:p w14:paraId="08547520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02" w14:anchorId="67D47D22">
          <v:shape id="_x0000_i1036" type="#_x0000_t75" style="width:523.5pt;height:264.75pt" o:ole="">
            <v:imagedata r:id="rId41" o:title=""/>
          </v:shape>
          <o:OLEObject Type="Embed" ProgID="Word.OpenDocumentText.12" ShapeID="_x0000_i1036" DrawAspect="Content" ObjectID="_1763408475" r:id="rId42"/>
        </w:object>
      </w:r>
    </w:p>
    <w:p w14:paraId="2B1E0CD7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DF6122" w14:textId="65F9ACBB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پس از بارگ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 ها،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بفهم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آن چگونه است و چه نوع اطلاعات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آن وجود دارد. در حالت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آل، ما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کامل را مستق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اما در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دن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‌ها 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توانند هزاران تا صدها هزار تا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س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طر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داشته باشند. در عوض،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برش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کوچک و محاسبه آمار خلاصه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با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کش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تک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9E24B4" w14:textId="2D3F7FE3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حل خود، ما از مجموعه داده اسباب باز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تا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استفاده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(پنج به طور پ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فرض)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نگاه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از طرف 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tail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آخر استفاده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شکل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شامل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است. با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و در نها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تعداد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نقاط داده مف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مورد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دهد، از جمله انواع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شاخص و ستون،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ته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حافظه.</w:t>
      </w:r>
    </w:p>
    <w:p w14:paraId="1BF2CE95" w14:textId="67E724AC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آمار خلاصه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داستان کامل را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</w:t>
      </w:r>
      <w:r w:rsidR="00B54518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زنده‌مانده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رفتار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کنند 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1 و 0 هستند. با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دسته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هستند. به عنوان مثال، ا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Survived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1 باشد،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 که مسافر از فاجعه جان سالم به در برده است. به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خلاصه</w:t>
      </w:r>
      <w:r w:rsidR="00CD342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ارائه شده منطق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انحراف استاندارد ستون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(نشانگر جنس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مسافر).</w:t>
      </w:r>
    </w:p>
    <w:p w14:paraId="06D31EA8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12367A8" w14:textId="0EDDC425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4D2A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41470" w:rsidRPr="008414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برش </w:t>
      </w:r>
      <w:proofErr w:type="spellStart"/>
      <w:r w:rsidR="00841470" w:rsidRPr="00841470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7594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ها</w:t>
      </w:r>
    </w:p>
    <w:p w14:paraId="264C783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EAD9EB0" w14:textId="472659BC" w:rsidR="00C34AC4" w:rsidRPr="00294735" w:rsidRDefault="002F0F6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F0F64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ADC0AC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35C54E31" w14:textId="1DA0391C" w:rsidR="00C34AC4" w:rsidRPr="00294735" w:rsidRDefault="00593ADC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593ADC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3ADC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رد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استفاده کن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8" w:name="_MON_1760568739"/>
    <w:bookmarkEnd w:id="8"/>
    <w:p w14:paraId="6D55811E" w14:textId="31E2752D" w:rsidR="00C34AC4" w:rsidRDefault="00EB29AA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7" w14:anchorId="7AC71AC6">
          <v:shape id="_x0000_i1037" type="#_x0000_t75" style="width:523.5pt;height:312.75pt" o:ole="">
            <v:imagedata r:id="rId43" o:title=""/>
          </v:shape>
          <o:OLEObject Type="Embed" ProgID="Word.OpenDocumentText.12" ShapeID="_x0000_i1037" DrawAspect="Content" ObjectID="_1763408476" r:id="rId44"/>
        </w:object>
      </w:r>
    </w:p>
    <w:p w14:paraId="3501D241" w14:textId="214F9AAD" w:rsidR="00C34AC4" w:rsidRDefault="00CD342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: برا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D5728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B06C7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دوم، سوم و چهارم:</w:t>
      </w:r>
    </w:p>
    <w:bookmarkStart w:id="9" w:name="_MON_1760568940"/>
    <w:bookmarkEnd w:id="9"/>
    <w:p w14:paraId="21EBC954" w14:textId="1CB0347A" w:rsidR="00C34AC4" w:rsidRDefault="00832EA0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35B10A5">
          <v:shape id="_x0000_i1038" type="#_x0000_t75" style="width:523.5pt;height:36.75pt" o:ole="">
            <v:imagedata r:id="rId45" o:title=""/>
          </v:shape>
          <o:OLEObject Type="Embed" ProgID="Word.OpenDocumentText.12" ShapeID="_x0000_i1038" DrawAspect="Content" ObjectID="_1763408477" r:id="rId4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897A32" w14:paraId="23A8B319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5D9A9A6" w14:textId="77777777" w:rsidR="00897A32" w:rsidRDefault="00897A3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A4E1CC0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41B1A440" w14:textId="77777777" w:rsidR="00897A32" w:rsidRDefault="00897A32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6F7156C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FFDB8D5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97A32" w14:paraId="58CB0FD1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9EB9941" w14:textId="432E35AF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E631DEA" w14:textId="3266BC22" w:rsidR="00897A32" w:rsidRDefault="007E7470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7E7470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B7F88E7" w14:textId="0F72DEAD" w:rsidR="00897A32" w:rsidRDefault="00F1053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6B3D92A" w14:textId="6027BC75" w:rsidR="00897A32" w:rsidRDefault="004E60D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5C9EF287" w14:textId="77777777" w:rsidR="00897A32" w:rsidRDefault="00897A32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897A32" w14:paraId="5A8E787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12A988D" w14:textId="29D47759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5A2B019C" w14:textId="28E55FCE" w:rsidR="00897A32" w:rsidRDefault="00B6514A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3EE993D7" w14:textId="40D38507" w:rsidR="00897A32" w:rsidRDefault="00F1053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1D98011" w14:textId="4FF39F9A" w:rsidR="00897A32" w:rsidRDefault="004E60D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3012C14D" w14:textId="3DF47022" w:rsidR="00897A32" w:rsidRDefault="00C4266F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85746B" w14:paraId="26D8B56D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D707F7" w14:textId="56F36673" w:rsidR="0085746B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59596FFC" w14:textId="28C3332C" w:rsidR="0085746B" w:rsidRPr="00B6514A" w:rsidRDefault="0085746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572A0DE8" w14:textId="3E594699" w:rsidR="0085746B" w:rsidRDefault="00F1053E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36464B0" w14:textId="785712D8" w:rsidR="0085746B" w:rsidRDefault="008513D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3D775A87" w14:textId="10B72500" w:rsidR="0085746B" w:rsidRDefault="00C4266F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592E991E" w14:textId="77777777" w:rsidR="00832EA0" w:rsidRDefault="00832EA0" w:rsidP="00832EA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975A74" w14:textId="0F7ABD3A" w:rsidR="00C34AC4" w:rsidRDefault="00E73E7F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>حت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آوردن تمام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استفاده کن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9712B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همه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چهارم:</w:t>
      </w:r>
    </w:p>
    <w:bookmarkStart w:id="10" w:name="_MON_1760569476"/>
    <w:bookmarkEnd w:id="10"/>
    <w:p w14:paraId="62760428" w14:textId="6816761C" w:rsidR="00C34AC4" w:rsidRPr="00294735" w:rsidRDefault="00AA787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79A6761">
          <v:shape id="_x0000_i1039" type="#_x0000_t75" style="width:523.5pt;height:36.75pt" o:ole="">
            <v:imagedata r:id="rId47" o:title=""/>
          </v:shape>
          <o:OLEObject Type="Embed" ProgID="Word.OpenDocumentText.12" ShapeID="_x0000_i1039" DrawAspect="Content" ObjectID="_1763408478" r:id="rId48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AA7874" w14:paraId="1926194B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4CA9ADB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5BA3900F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2CDA7ABF" w14:textId="77777777" w:rsidR="00AA7874" w:rsidRDefault="00AA787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4A3CF6C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2B593A80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0129D3" w14:paraId="653C91B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E70F4B" w14:textId="70AA7CF3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67426285" w14:textId="5788702F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78CA83F2" w14:textId="2844A94C" w:rsidR="000129D3" w:rsidRDefault="000129D3" w:rsidP="000129D3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C34CFE1" w14:textId="6D1F8380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6117B30B" w14:textId="6D04BCDC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0129D3" w14:paraId="5E02C894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5A50F16" w14:textId="2563BC0D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0840ABB8" w14:textId="60B4973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4085476" w14:textId="6BE9FEBE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3E9D098F" w14:textId="1B0DCBD7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298492DC" w14:textId="0B5C960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AA7874" w14:paraId="2837C6C0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D5BA9F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41652BF8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6154AA80" w14:textId="77777777" w:rsidR="00AA7874" w:rsidRDefault="00AA787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81DCF70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7AABB47B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AA7874" w14:paraId="4DD2BA4C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D07529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1E2B95B1" w14:textId="77777777" w:rsidR="00AA7874" w:rsidRPr="00B6514A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091A5B14" w14:textId="77777777" w:rsidR="00AA7874" w:rsidRDefault="00AA787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324D572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471D65AF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7AE967A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67397CDA" w14:textId="07C71749" w:rsidR="00C34AC4" w:rsidRDefault="005752F1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 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از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شدن عدد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ندارند. ما </w:t>
      </w:r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می‌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رو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مقدار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که مقدار آن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منحصر به فرد باشد،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.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مثال، م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فهرست را به‌عنوان نام مسافران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سپس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ف‌ها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با استفاده از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نام انتخ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:</w:t>
      </w:r>
    </w:p>
    <w:bookmarkStart w:id="11" w:name="_MON_1760569715"/>
    <w:bookmarkEnd w:id="11"/>
    <w:p w14:paraId="2377B0A8" w14:textId="0ED6FF4D" w:rsidR="00C34AC4" w:rsidRDefault="0058456D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708" w14:anchorId="197CBB20">
          <v:shape id="_x0000_i1040" type="#_x0000_t75" style="width:523.5pt;height:185.25pt" o:ole="">
            <v:imagedata r:id="rId49" o:title=""/>
          </v:shape>
          <o:OLEObject Type="Embed" ProgID="Word.OpenDocumentText.12" ShapeID="_x0000_i1040" DrawAspect="Content" ObjectID="_1763408479" r:id="rId50"/>
        </w:object>
      </w:r>
    </w:p>
    <w:p w14:paraId="41C0E15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B0F5BC4" w14:textId="1FC0C369" w:rsidR="00C34AC4" w:rsidRDefault="0058456D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همه سطرها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="00550E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کتابخانه‌ی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شاخص منحصر به فرد</w:t>
      </w:r>
      <w:r w:rsidR="00BF2A1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. به طور پ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فرض،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موقع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دهد. با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لازم ن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CC1B2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حضور داشته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 شاخص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توان به صورت رشته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الفبا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منحصر به فرد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 شماره مشتر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</w:t>
      </w:r>
      <w:r w:rsidR="00AD107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تکه‌ها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روش ارائه م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AD63050" w14:textId="7AFF9DE2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 (به عنوان مثال،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رشته) باشد.</w:t>
      </w:r>
    </w:p>
    <w:p w14:paraId="5A052BCE" w14:textId="22C48F37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جستجو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موقع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کند. برا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</w:t>
      </w:r>
      <w:proofErr w:type="spellStart"/>
      <w:r w:rsidR="004D50C6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4D50C6">
        <w:rPr>
          <w:rFonts w:ascii="Times New Roman" w:hAnsi="Times New Roman" w:cs="B Nazanin"/>
          <w:sz w:val="26"/>
          <w:szCs w:val="28"/>
          <w:lang w:bidi="fa-IR"/>
        </w:rPr>
        <w:t>[0]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در نظر گرفتن 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برچسب، رد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بر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گرداند.</w:t>
      </w:r>
    </w:p>
    <w:p w14:paraId="4C860E4C" w14:textId="2D6C145E" w:rsidR="00DA2048" w:rsidRPr="00DA2048" w:rsidRDefault="000902DB" w:rsidP="00DA20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استفاده زیاد و راحت بودن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پاکساز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شوند.</w:t>
      </w:r>
    </w:p>
    <w:p w14:paraId="099D8369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B7ED22" w14:textId="683C4C5D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2C6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مرتب ساز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610FDB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E1BFC0" w14:textId="1D8C161C" w:rsidR="00C34AC4" w:rsidRPr="00294735" w:rsidRDefault="000E50A7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 اساس مقاد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مرتب کن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3860F0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8FB5723" w14:textId="48FA7124" w:rsidR="00C34AC4" w:rsidRPr="00294735" w:rsidRDefault="00AA408A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AA408A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Pr="00AA408A"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AA408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A408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2" w:name="_MON_1760570647"/>
    <w:bookmarkEnd w:id="12"/>
    <w:p w14:paraId="7D4A9A26" w14:textId="28CCF468" w:rsidR="00C34AC4" w:rsidRDefault="00C71C59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6801FA89">
          <v:shape id="_x0000_i1041" type="#_x0000_t75" style="width:523.5pt;height:203.25pt" o:ole="">
            <v:imagedata r:id="rId51" o:title=""/>
          </v:shape>
          <o:OLEObject Type="Embed" ProgID="Word.OpenDocumentText.12" ShapeID="_x0000_i1041" DrawAspect="Content" ObjectID="_1763408480" r:id="rId5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4F133FF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208AC1A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1BF2482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6CE85881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8983F6E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73C62E75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9C6E1D5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46469EC" w14:textId="63FF1BE7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763</w:t>
            </w:r>
          </w:p>
        </w:tc>
        <w:tc>
          <w:tcPr>
            <w:tcW w:w="2122" w:type="dxa"/>
          </w:tcPr>
          <w:p w14:paraId="1B4043A0" w14:textId="29C92D3B" w:rsidR="00C34AC4" w:rsidRDefault="00C71C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Dean, Miss Elizabeth Gladys (</w:t>
            </w:r>
            <w:proofErr w:type="spellStart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Millvena</w:t>
            </w:r>
            <w:proofErr w:type="spellEnd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)</w:t>
            </w:r>
          </w:p>
        </w:tc>
        <w:tc>
          <w:tcPr>
            <w:tcW w:w="2276" w:type="dxa"/>
          </w:tcPr>
          <w:p w14:paraId="0B6F1025" w14:textId="6B16F2AD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3ECB05B4" w14:textId="0A94630C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0.17</w:t>
            </w:r>
          </w:p>
        </w:tc>
        <w:tc>
          <w:tcPr>
            <w:tcW w:w="2059" w:type="dxa"/>
          </w:tcPr>
          <w:p w14:paraId="0DA68EF4" w14:textId="3818238B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3066051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DD2953F" w14:textId="7D317DAA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751</w:t>
            </w:r>
          </w:p>
        </w:tc>
        <w:tc>
          <w:tcPr>
            <w:tcW w:w="2122" w:type="dxa"/>
          </w:tcPr>
          <w:p w14:paraId="42B48F2B" w14:textId="45C9230F" w:rsidR="00C34AC4" w:rsidRDefault="00C71C5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Danbom, Master Gilbert Sigvard Emanuel</w:t>
            </w:r>
          </w:p>
        </w:tc>
        <w:tc>
          <w:tcPr>
            <w:tcW w:w="2276" w:type="dxa"/>
          </w:tcPr>
          <w:p w14:paraId="23E53313" w14:textId="187C230F" w:rsidR="00C34AC4" w:rsidRDefault="0066399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2AE51A33" w14:textId="55EC06AA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0.33</w:t>
            </w:r>
          </w:p>
        </w:tc>
        <w:tc>
          <w:tcPr>
            <w:tcW w:w="2059" w:type="dxa"/>
          </w:tcPr>
          <w:p w14:paraId="322AD625" w14:textId="48573C32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</w:tbl>
    <w:p w14:paraId="54DDE6F2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E791B3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036215B" w14:textId="469FA207" w:rsidR="009B3072" w:rsidRPr="009B3072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در طول تجز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کاوش داده ها، مرتب کردن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اساس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خاص اغلب مف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آرگومان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by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27CEB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ستون‌ها را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براساس آن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مرتب سازی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بر اساس ترت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ستون‌ها در 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>است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F9E1792" w14:textId="06C8471A" w:rsidR="00C34AC4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به‌طور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آرگومان </w:t>
      </w:r>
      <w:proofErr w:type="spellStart"/>
      <w:r w:rsidR="00FF1472">
        <w:rPr>
          <w:rFonts w:ascii="Times New Roman" w:hAnsi="Times New Roman" w:cs="B Nazanin"/>
          <w:sz w:val="26"/>
          <w:szCs w:val="28"/>
          <w:lang w:bidi="fa-IR"/>
        </w:rPr>
        <w:t>accending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True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بنابرا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بالاتر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 اگر ما مسن‌تر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را به جا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جوان‌تر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خواست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False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758780B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A6DA9E" w14:textId="6DF95F92" w:rsidR="0042061E" w:rsidRPr="00294735" w:rsidRDefault="0042061E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315FD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تجم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ع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عمل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آمار</w:t>
      </w:r>
    </w:p>
    <w:p w14:paraId="0A1DB858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135AC63" w14:textId="2A33CD2C" w:rsidR="0042061E" w:rsidRPr="00294735" w:rsidRDefault="00E672D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(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ستون ها) در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کن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323101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232CBF5C" w14:textId="53EA2485" w:rsidR="0042061E" w:rsidRPr="00294735" w:rsidRDefault="00376D8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روش </w:t>
      </w:r>
      <w:proofErr w:type="spellStart"/>
      <w:r w:rsidRPr="00376D80">
        <w:rPr>
          <w:rFonts w:ascii="Times New Roman" w:hAnsi="Times New Roman" w:cs="B Nazanin"/>
          <w:sz w:val="26"/>
          <w:szCs w:val="28"/>
          <w:lang w:bidi="fa-IR"/>
        </w:rPr>
        <w:t>agg</w:t>
      </w:r>
      <w:proofErr w:type="spellEnd"/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1962D8" w:rsidRPr="00376D80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نجا،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راحت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هر ستون را بدست آور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3" w:name="_MON_1760571343"/>
    <w:bookmarkEnd w:id="13"/>
    <w:p w14:paraId="06B5FC13" w14:textId="31991A09" w:rsidR="0042061E" w:rsidRDefault="0076603B" w:rsidP="0042061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30" w14:anchorId="6D85F221">
          <v:shape id="_x0000_i1042" type="#_x0000_t75" style="width:523.5pt;height:266.25pt" o:ole="">
            <v:imagedata r:id="rId53" o:title=""/>
          </v:shape>
          <o:OLEObject Type="Embed" ProgID="Word.OpenDocumentText.12" ShapeID="_x0000_i1042" DrawAspect="Content" ObjectID="_1763408481" r:id="rId54"/>
        </w:object>
      </w:r>
    </w:p>
    <w:p w14:paraId="28634022" w14:textId="7288347F" w:rsidR="0076603B" w:rsidRDefault="0076603B" w:rsidP="0076603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گاه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اوقات، 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مجموعه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اعمال کن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4" w:name="_MON_1760571574"/>
    <w:bookmarkEnd w:id="14"/>
    <w:p w14:paraId="1B9C172A" w14:textId="146B94CF" w:rsidR="00F11695" w:rsidRDefault="00F11695" w:rsidP="00F1169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E3179CD">
          <v:shape id="_x0000_i1043" type="#_x0000_t75" style="width:523.5pt;height:36.75pt" o:ole="">
            <v:imagedata r:id="rId55" o:title=""/>
          </v:shape>
          <o:OLEObject Type="Embed" ProgID="Word.OpenDocumentText.12" ShapeID="_x0000_i1043" DrawAspect="Content" ObjectID="_1763408482" r:id="rId56"/>
        </w:object>
      </w:r>
    </w:p>
    <w:tbl>
      <w:tblPr>
        <w:tblStyle w:val="ListTable1Light"/>
        <w:tblW w:w="0" w:type="auto"/>
        <w:tblInd w:w="2099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</w:tblGrid>
      <w:tr w:rsidR="008D70A2" w14:paraId="7A78FFC7" w14:textId="77777777" w:rsidTr="004C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941B9A" w14:textId="77777777" w:rsidR="008D70A2" w:rsidRDefault="008D70A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46" w:type="dxa"/>
          </w:tcPr>
          <w:p w14:paraId="03E1F638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0EAF69C2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D70A2" w14:paraId="09D4E50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F9805D" w14:textId="5828989F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میانگین</w:t>
            </w:r>
          </w:p>
        </w:tc>
        <w:tc>
          <w:tcPr>
            <w:tcW w:w="2146" w:type="dxa"/>
          </w:tcPr>
          <w:p w14:paraId="2EBE2C7C" w14:textId="0B6CB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30.397989</w:t>
            </w:r>
          </w:p>
        </w:tc>
        <w:tc>
          <w:tcPr>
            <w:tcW w:w="2059" w:type="dxa"/>
          </w:tcPr>
          <w:p w14:paraId="50BD50E3" w14:textId="315E7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</w:tr>
      <w:tr w:rsidR="008D70A2" w14:paraId="7BB69AB5" w14:textId="77777777" w:rsidTr="004C7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762880B" w14:textId="667CB000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مینیمم</w:t>
            </w:r>
          </w:p>
        </w:tc>
        <w:tc>
          <w:tcPr>
            <w:tcW w:w="2146" w:type="dxa"/>
          </w:tcPr>
          <w:p w14:paraId="5DE3EC9F" w14:textId="6B6274F7" w:rsidR="008D70A2" w:rsidRDefault="004C7588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0BF972D2" w14:textId="47E35A6F" w:rsidR="008D70A2" w:rsidRDefault="00590EC7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0.0</w:t>
            </w:r>
          </w:p>
        </w:tc>
      </w:tr>
      <w:tr w:rsidR="004C7588" w14:paraId="699BFC2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742570D" w14:textId="745134E7" w:rsidR="004C7588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ماکزیمم</w:t>
            </w:r>
          </w:p>
        </w:tc>
        <w:tc>
          <w:tcPr>
            <w:tcW w:w="2146" w:type="dxa"/>
          </w:tcPr>
          <w:p w14:paraId="17124F70" w14:textId="2051D7EB" w:rsidR="004C7588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347E3AA1" w14:textId="3CF5CDA7" w:rsidR="004C7588" w:rsidRDefault="006E51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1.0</w:t>
            </w:r>
          </w:p>
        </w:tc>
      </w:tr>
    </w:tbl>
    <w:p w14:paraId="50180231" w14:textId="77777777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A284140" w14:textId="3738484E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انبوه را برا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گروه‌ها اعمال کن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آمار توص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خاص‌تر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5" w:name="_MON_1760571844"/>
    <w:bookmarkEnd w:id="15"/>
    <w:p w14:paraId="1D9B78B8" w14:textId="452FE60A" w:rsidR="00A92352" w:rsidRDefault="00FF141E" w:rsidP="00A9235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7F6B45A">
          <v:shape id="_x0000_i1044" type="#_x0000_t75" style="width:523.5pt;height:63.75pt" o:ole="">
            <v:imagedata r:id="rId57" o:title=""/>
          </v:shape>
          <o:OLEObject Type="Embed" ProgID="Word.OpenDocumentText.12" ShapeID="_x0000_i1044" DrawAspect="Content" ObjectID="_1763408483" r:id="rId58"/>
        </w:object>
      </w:r>
    </w:p>
    <w:tbl>
      <w:tblPr>
        <w:tblStyle w:val="ListTable1Light"/>
        <w:tblW w:w="0" w:type="auto"/>
        <w:tblInd w:w="1071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  <w:gridCol w:w="2059"/>
      </w:tblGrid>
      <w:tr w:rsidR="000B09F1" w14:paraId="51513628" w14:textId="77777777" w:rsidTr="002C2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5657EC5" w14:textId="0F9FB3EA" w:rsidR="000B09F1" w:rsidRDefault="000B09F1" w:rsidP="008D5AE8">
            <w:pPr>
              <w:bidi/>
              <w:jc w:val="right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</w:p>
        </w:tc>
        <w:tc>
          <w:tcPr>
            <w:tcW w:w="2146" w:type="dxa"/>
          </w:tcPr>
          <w:p w14:paraId="71BCF7D9" w14:textId="545D4692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زنده مانده</w:t>
            </w:r>
          </w:p>
        </w:tc>
        <w:tc>
          <w:tcPr>
            <w:tcW w:w="2059" w:type="dxa"/>
          </w:tcPr>
          <w:p w14:paraId="6334774E" w14:textId="77777777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</w:p>
        </w:tc>
        <w:tc>
          <w:tcPr>
            <w:tcW w:w="2059" w:type="dxa"/>
          </w:tcPr>
          <w:p w14:paraId="797D2714" w14:textId="7602C45F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تعداد</w:t>
            </w:r>
          </w:p>
        </w:tc>
      </w:tr>
      <w:tr w:rsidR="000B09F1" w14:paraId="03FDD070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3977B2B" w14:textId="02B7C1BB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46" w:type="dxa"/>
          </w:tcPr>
          <w:p w14:paraId="555CE3E8" w14:textId="50D91808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*</w:t>
            </w:r>
          </w:p>
        </w:tc>
        <w:tc>
          <w:tcPr>
            <w:tcW w:w="2059" w:type="dxa"/>
          </w:tcPr>
          <w:p w14:paraId="04F86DCF" w14:textId="337BCA9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67A01977" w14:textId="41384D50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</w:tr>
      <w:tr w:rsidR="000B09F1" w14:paraId="7D4F6F46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3202DF" w14:textId="58EA6669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46" w:type="dxa"/>
          </w:tcPr>
          <w:p w14:paraId="08A508F8" w14:textId="3097ACC7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1C7A0D85" w14:textId="45CC1B05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E55D169" w14:textId="7D7386E1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129</w:t>
            </w:r>
          </w:p>
        </w:tc>
      </w:tr>
      <w:tr w:rsidR="000B09F1" w14:paraId="087DAA27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B6CD13B" w14:textId="2BD9389D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46" w:type="dxa"/>
          </w:tcPr>
          <w:p w14:paraId="48A3A790" w14:textId="242F0614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78BAAB05" w14:textId="3B08F2A6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49602524" w14:textId="3960BFB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193</w:t>
            </w:r>
          </w:p>
        </w:tc>
      </w:tr>
      <w:tr w:rsidR="006E257B" w14:paraId="0FBD1AEC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D5F1382" w14:textId="64BE89C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46" w:type="dxa"/>
          </w:tcPr>
          <w:p w14:paraId="537C4BF3" w14:textId="74258D92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627A8E6E" w14:textId="5FB51033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12B6F40C" w14:textId="6EA59D87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160</w:t>
            </w:r>
          </w:p>
        </w:tc>
      </w:tr>
      <w:tr w:rsidR="006E257B" w14:paraId="7089E97E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FAA99D7" w14:textId="1F10ADF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4</w:t>
            </w:r>
          </w:p>
        </w:tc>
        <w:tc>
          <w:tcPr>
            <w:tcW w:w="2146" w:type="dxa"/>
          </w:tcPr>
          <w:p w14:paraId="6EDC81C7" w14:textId="10EACAC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1C6BA3BC" w14:textId="1A71B9C4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68752143" w14:textId="31CF4DF3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119</w:t>
            </w:r>
          </w:p>
        </w:tc>
      </w:tr>
      <w:tr w:rsidR="006E257B" w14:paraId="570AE478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4B819F9" w14:textId="57EBC00F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146" w:type="dxa"/>
          </w:tcPr>
          <w:p w14:paraId="75C9322E" w14:textId="68A9E000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42970EEA" w14:textId="58035CC1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823F8C1" w14:textId="548C534A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573</w:t>
            </w:r>
          </w:p>
        </w:tc>
      </w:tr>
      <w:tr w:rsidR="006E257B" w14:paraId="22785ABC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B8DA6C" w14:textId="7E3DA6D3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6</w:t>
            </w:r>
          </w:p>
        </w:tc>
        <w:tc>
          <w:tcPr>
            <w:tcW w:w="2146" w:type="dxa"/>
          </w:tcPr>
          <w:p w14:paraId="14A07033" w14:textId="743CAD50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69FD1DE1" w14:textId="56D1CBEC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2E703A46" w14:textId="68DAB8D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138</w:t>
            </w:r>
          </w:p>
        </w:tc>
      </w:tr>
    </w:tbl>
    <w:p w14:paraId="6B50CA15" w14:textId="77777777" w:rsidR="00FF141E" w:rsidRDefault="00FF14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425248C" w14:textId="65D30417" w:rsidR="0042061E" w:rsidRPr="00294735" w:rsidRDefault="0042061E" w:rsidP="00FF14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9DF611" w14:textId="47FDBB8A" w:rsidR="0042061E" w:rsidRDefault="0070355D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توابع انبوه به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طول تجز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اکتشاف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رجمع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EB1A35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1A35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8"/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 رابطه ب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متغ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رها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گروه‌بند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و اعمال آمار انبوه، م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داده‌ها مشاهده کن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ممکن است در ط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مهندس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باشند. در حال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بصر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اغلب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3108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مرجع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بهتر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وجود داشته باشد.</w:t>
      </w:r>
    </w:p>
    <w:p w14:paraId="46D4F93F" w14:textId="511A7C15" w:rsidR="001D4B32" w:rsidRDefault="00A871A6" w:rsidP="001D4B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</w:t>
      </w:r>
      <w:r w:rsidR="001D4B3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:</w:t>
      </w:r>
    </w:p>
    <w:p w14:paraId="4F3FD338" w14:textId="717C5717" w:rsidR="00535910" w:rsidRPr="00347E0B" w:rsidRDefault="00000000" w:rsidP="0053591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59" w:history="1">
        <w:r w:rsidR="00535910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مستندات</w:t>
        </w:r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agg</w:t>
        </w:r>
        <w:proofErr w:type="spellEnd"/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512FA811" w14:textId="77777777" w:rsidR="00535910" w:rsidRPr="001D4B32" w:rsidRDefault="00535910" w:rsidP="0053591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7385EF1D" w14:textId="16B367E9" w:rsidR="0042061E" w:rsidRPr="00294735" w:rsidRDefault="00877DC1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6.8 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انجام شناسا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موجود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77DC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نام</w:t>
      </w:r>
    </w:p>
    <w:p w14:paraId="74332AC3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9FC6529" w14:textId="2FF08D95" w:rsidR="0042061E" w:rsidRPr="00294735" w:rsidRDefault="009F6A48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نام‌گذار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را در متن (مانند «شخص»، «دولت» و غ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2C1CC8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CF5F4F" w14:textId="5FF76686" w:rsidR="0042061E" w:rsidRPr="00294735" w:rsidRDefault="00F12E5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ت‌ها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متن، از خط لوله</w:t>
      </w:r>
      <w:r w:rsidR="0053718E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9"/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مدل‌ها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نام </w:t>
      </w:r>
      <w:proofErr w:type="spellStart"/>
      <w:r w:rsidRPr="00F12E50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6" w:name="_MON_1760573014"/>
    <w:bookmarkEnd w:id="16"/>
    <w:p w14:paraId="1378A5E0" w14:textId="10071E20" w:rsidR="0042061E" w:rsidRDefault="00F12E50" w:rsidP="0017487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740" w14:anchorId="1B610192">
          <v:shape id="_x0000_i1045" type="#_x0000_t75" style="width:523.5pt;height:286.5pt" o:ole="">
            <v:imagedata r:id="rId60" o:title=""/>
          </v:shape>
          <o:OLEObject Type="Embed" ProgID="Word.OpenDocumentText.12" ShapeID="_x0000_i1045" DrawAspect="Content" ObjectID="_1763408484" r:id="rId61"/>
        </w:object>
      </w:r>
    </w:p>
    <w:p w14:paraId="168034E1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536675" w14:textId="34BB7972" w:rsidR="0042061E" w:rsidRDefault="000A1F6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06E1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خاص از متن است. ابزارها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ارائه دهنده‌ی روش‌هایی مانند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خطوط لوله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کربند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و 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که به راحت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توانند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>اشیاء</w:t>
      </w:r>
      <w:r w:rsidR="004D2E2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0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کنند. در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شخص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Elon Musk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")، سازمان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Twitter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 و ارزش پول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("21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B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") از متن خام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اطلاعات، 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ساختار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داده‌ها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استخراج 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سپس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 در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56113">
        <w:rPr>
          <w:rFonts w:ascii="Times New Roman" w:hAnsi="Times New Roman" w:cs="B Nazanin" w:hint="cs"/>
          <w:sz w:val="26"/>
          <w:szCs w:val="28"/>
          <w:rtl/>
          <w:lang w:bidi="fa-IR"/>
        </w:rPr>
        <w:t>ن‌رونده</w:t>
      </w:r>
      <w:r w:rsidR="00974E43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1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استفاده کرد.</w:t>
      </w:r>
    </w:p>
    <w:p w14:paraId="7C992D05" w14:textId="77777777" w:rsidR="0042061E" w:rsidRDefault="0042061E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56D17A" w14:textId="0F802A5E" w:rsidR="0042061E" w:rsidRPr="00294735" w:rsidRDefault="00DA55CB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6.11 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بردارها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 برا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محاسبه شباهت متن در 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عبارت جستجو</w:t>
      </w:r>
    </w:p>
    <w:p w14:paraId="65AF3080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CE49005" w14:textId="5E84C461" w:rsidR="0042061E" w:rsidRPr="00294735" w:rsidRDefault="00CE764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بردارها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E764B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جستجو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در پا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775CA69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CE2F9A2" w14:textId="26A54DE0" w:rsidR="0042061E" w:rsidRPr="00294735" w:rsidRDefault="007E302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شباهت کس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E3021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7E302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60573768"/>
    <w:bookmarkEnd w:id="17"/>
    <w:p w14:paraId="58BE9ACE" w14:textId="3B772C4D" w:rsidR="0042061E" w:rsidRDefault="00312BFD" w:rsidP="007F009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197" w14:anchorId="6A981B29">
          <v:shape id="_x0000_i1046" type="#_x0000_t75" style="width:523.5pt;height:558pt" o:ole="">
            <v:imagedata r:id="rId62" o:title=""/>
          </v:shape>
          <o:OLEObject Type="Embed" ProgID="Word.OpenDocumentText.12" ShapeID="_x0000_i1046" DrawAspect="Content" ObjectID="_1763408485" r:id="rId63"/>
        </w:object>
      </w:r>
    </w:p>
    <w:p w14:paraId="2345C0A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BAF8684" w14:textId="7B541034" w:rsidR="0076526E" w:rsidRPr="0076526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از </w:t>
      </w:r>
      <w:r w:rsidRPr="0076526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موتورها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پس از محاسبه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226D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مجموعه‌ا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جملات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همان 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71F2C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کردن مجموعه‌ها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آ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 سپس،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ورود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ماتر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کرده و بر اساس مرتبط‌تر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 مرتب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53379AB" w14:textId="274F7A9A" w:rsidR="0042061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محدوده [0، 1.0] است که 0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و 1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را دارد.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شباهت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وقوع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گرفته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شود. با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کوچک (مجموعه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از اسن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) حت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"متداول" ممکن است اغلب ظاهر نشوند. در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"سوئد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با عبارت جستجو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"برز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است.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F21EE8">
        <w:rPr>
          <w:rFonts w:ascii="Times New Roman" w:hAnsi="Times New Roman" w:cs="B Nazanin" w:hint="cs"/>
          <w:sz w:val="26"/>
          <w:szCs w:val="28"/>
          <w:rtl/>
          <w:lang w:bidi="fa-IR"/>
        </w:rPr>
        <w:t>عبارت کوئری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اشاره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کند، ممکن است انتظار داشته باش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"من عاشق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هستم.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!»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F7F13">
        <w:rPr>
          <w:rFonts w:ascii="Times New Roman" w:hAnsi="Times New Roman" w:cs="B Nazanin" w:hint="cs"/>
          <w:sz w:val="26"/>
          <w:szCs w:val="28"/>
          <w:rtl/>
          <w:lang w:bidi="fa-IR"/>
        </w:rPr>
        <w:t>مورد باشد.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به دل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"است" و "بهتر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" شب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با افزا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اسناد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مجموعه خود اضافه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که اهمیت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دارند،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داشت و تأث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محاسب</w:t>
      </w:r>
      <w:r w:rsidR="002404ED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خواهند داشت.</w:t>
      </w:r>
    </w:p>
    <w:p w14:paraId="2DC7F1E8" w14:textId="6A8E806C" w:rsidR="0042061E" w:rsidRPr="001B3413" w:rsidRDefault="0051101E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4ABB874" w14:textId="10F66B7E" w:rsidR="006B6832" w:rsidRPr="006B6832" w:rsidRDefault="00000000" w:rsidP="006B683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hyperlink r:id="rId64" w:history="1"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>شباهت کس</w:t>
        </w:r>
        <w:r w:rsidR="0043770E" w:rsidRPr="003F6097">
          <w:rPr>
            <w:rStyle w:val="Hyperlink"/>
            <w:rFonts w:ascii="Times New Roman" w:hAnsi="Times New Roman" w:cs="B Nazanin" w:hint="cs"/>
            <w:b/>
            <w:bCs/>
            <w:sz w:val="26"/>
            <w:szCs w:val="28"/>
            <w:rtl/>
            <w:lang w:bidi="fa-IR"/>
          </w:rPr>
          <w:t>ی</w:t>
        </w:r>
        <w:r w:rsidR="0043770E" w:rsidRPr="003F6097">
          <w:rPr>
            <w:rStyle w:val="Hyperlink"/>
            <w:rFonts w:ascii="Times New Roman" w:hAnsi="Times New Roman" w:cs="B Nazanin" w:hint="eastAsia"/>
            <w:b/>
            <w:bCs/>
            <w:sz w:val="26"/>
            <w:szCs w:val="28"/>
            <w:rtl/>
            <w:lang w:bidi="fa-IR"/>
          </w:rPr>
          <w:t>نوس،</w:t>
        </w:r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 xml:space="preserve"> </w:t>
        </w:r>
        <w:proofErr w:type="spellStart"/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lang w:bidi="fa-IR"/>
          </w:rPr>
          <w:t>GeeksForGeeks</w:t>
        </w:r>
        <w:proofErr w:type="spellEnd"/>
      </w:hyperlink>
    </w:p>
    <w:p w14:paraId="28114D7E" w14:textId="77777777" w:rsidR="006B6832" w:rsidRPr="006B6832" w:rsidRDefault="006B6832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1C2C6609" w14:textId="2C75858E" w:rsidR="0042061E" w:rsidRPr="00294735" w:rsidRDefault="007F7889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6.12</w:t>
      </w:r>
      <w:r w:rsidR="0042061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تحل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احساسات</w:t>
      </w:r>
      <w:r w:rsidR="00660D1E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2"/>
      </w:r>
    </w:p>
    <w:p w14:paraId="6E531E4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5BCFCFC" w14:textId="569AC1D6" w:rsidR="0042061E" w:rsidRPr="00294735" w:rsidRDefault="00CD0CEC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 برخ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</w:t>
      </w:r>
      <w:r w:rsidR="0071701E">
        <w:rPr>
          <w:rFonts w:ascii="Times New Roman" w:hAnsi="Times New Roman" w:cs="B Nazanin" w:hint="cs"/>
          <w:sz w:val="26"/>
          <w:szCs w:val="28"/>
          <w:rtl/>
          <w:lang w:bidi="fa-IR"/>
        </w:rPr>
        <w:t>ون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به عنوان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تجز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9C3F7D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9C3F7D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3"/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E4200C6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52492BC" w14:textId="5CD78971" w:rsidR="0042061E" w:rsidRPr="00294735" w:rsidRDefault="00705D77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از طبقه‌بند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احساسات کتابخانه </w:t>
      </w:r>
      <w:r w:rsidR="002621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bookmarkStart w:id="18" w:name="_MON_1760574898"/>
    <w:bookmarkEnd w:id="18"/>
    <w:p w14:paraId="516F7CE8" w14:textId="2BA46101" w:rsidR="0042061E" w:rsidRDefault="00A32E9F" w:rsidP="00C875D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838" w14:anchorId="56D74985">
          <v:shape id="_x0000_i1047" type="#_x0000_t75" style="width:523.5pt;height:441.75pt" o:ole="">
            <v:imagedata r:id="rId65" o:title=""/>
          </v:shape>
          <o:OLEObject Type="Embed" ProgID="Word.OpenDocumentText.12" ShapeID="_x0000_i1047" DrawAspect="Content" ObjectID="_1763408486" r:id="rId66"/>
        </w:object>
      </w:r>
    </w:p>
    <w:p w14:paraId="3D17A04F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F7FCCED" w14:textId="4829DBC8" w:rsidR="00073D9C" w:rsidRDefault="00A0471E" w:rsidP="00073D9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r w:rsidR="00D8471F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شامل تعداد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API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آسان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آموزش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ما در مورد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در فصل 22 ب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صحبت خواه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کرد، اما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به عنوان مقدمه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در سطح بالا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قدرت استفاده از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خطوط لوله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 </w:t>
      </w:r>
      <w:r w:rsidR="00A91702">
        <w:rPr>
          <w:rFonts w:ascii="Times New Roman" w:hAnsi="Times New Roman" w:cs="B Nazanin" w:hint="cs"/>
          <w:sz w:val="26"/>
          <w:szCs w:val="28"/>
          <w:rtl/>
          <w:lang w:bidi="fa-IR"/>
        </w:rPr>
        <w:t>آورده شده است.</w:t>
      </w:r>
    </w:p>
    <w:p w14:paraId="7D2A3244" w14:textId="0963CD24" w:rsidR="0042061E" w:rsidRDefault="00073D9C" w:rsidP="00DF288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161419B" w14:textId="7C45904F" w:rsidR="00DF2885" w:rsidRPr="00DF2885" w:rsidRDefault="00000000" w:rsidP="00DF2885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67" w:history="1"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تور سر</w:t>
        </w:r>
        <w:r w:rsidR="00DF2885" w:rsidRPr="00EF670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F2885" w:rsidRPr="00EF670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ع</w:t>
        </w:r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1289C" w:rsidRPr="00EF670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 Transformers</w:t>
        </w:r>
      </w:hyperlink>
    </w:p>
    <w:p w14:paraId="0F05D350" w14:textId="77777777" w:rsidR="00345915" w:rsidRDefault="00345915" w:rsidP="0034591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1DA62B3" w14:textId="4C7113C3" w:rsidR="007A1A59" w:rsidRPr="00294735" w:rsidRDefault="00C342D2" w:rsidP="007A1A5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15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4"/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0199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420949CA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9609F46" w14:textId="2ECCB53F" w:rsidR="007A1A59" w:rsidRPr="00294735" w:rsidRDefault="00D32524" w:rsidP="007A1A5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CB38EB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15345D8" w14:textId="4109E87E" w:rsidR="007A1A59" w:rsidRPr="00294735" w:rsidRDefault="0012735B" w:rsidP="007A1A5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9" w:name="_MON_1760736824"/>
    <w:bookmarkEnd w:id="19"/>
    <w:p w14:paraId="62AB4B54" w14:textId="437ED36A" w:rsidR="007A1A59" w:rsidRDefault="00473C9A" w:rsidP="007A1A5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537530B5">
          <v:shape id="_x0000_i1048" type="#_x0000_t75" style="width:523.5pt;height:474.75pt" o:ole="">
            <v:imagedata r:id="rId68" o:title=""/>
          </v:shape>
          <o:OLEObject Type="Embed" ProgID="Word.OpenDocumentText.12" ShapeID="_x0000_i1048" DrawAspect="Content" ObjectID="_1763408487" r:id="rId69"/>
        </w:object>
      </w:r>
    </w:p>
    <w:p w14:paraId="6075C9E1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8D175D5" w14:textId="412F4F39" w:rsidR="00473C9A" w:rsidRPr="00473C9A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9F11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5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 w:rsidR="00340550"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="00340550"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B14E6B"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CE99F4" w14:textId="2AA62322" w:rsidR="007A1A59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0" w:name="_MON_1760736916"/>
    <w:bookmarkEnd w:id="20"/>
    <w:p w14:paraId="06EB3F29" w14:textId="0448BF6F" w:rsidR="00473C9A" w:rsidRDefault="00CB730C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50E3778C">
          <v:shape id="_x0000_i1049" type="#_x0000_t75" style="width:523.5pt;height:336.75pt" o:ole="">
            <v:imagedata r:id="rId70" o:title=""/>
          </v:shape>
          <o:OLEObject Type="Embed" ProgID="Word.OpenDocumentText.12" ShapeID="_x0000_i1049" DrawAspect="Content" ObjectID="_1763408488" r:id="rId71"/>
        </w:object>
      </w:r>
    </w:p>
    <w:p w14:paraId="0500A829" w14:textId="450614EE" w:rsidR="007A1A59" w:rsidRPr="00CB730C" w:rsidRDefault="007A1A59" w:rsidP="00CB730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CB730C"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040DC0AB" w14:textId="291DAED4" w:rsidR="00CB730C" w:rsidRDefault="00000000" w:rsidP="00CB730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2" w:anchor="sphx-glr-beginner-transfer-learning-tutorial-py" w:history="1">
        <w:r w:rsidR="00CB730C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F802CA"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31F3FD61" w14:textId="73E51A63" w:rsidR="00A72092" w:rsidRPr="00DF2885" w:rsidRDefault="00000000" w:rsidP="00A7209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3" w:history="1">
        <w:r w:rsidR="007B2FF1"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52B2EBC7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59B7D2" w14:textId="398177C9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14EDC0B1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0061222" w14:textId="2D9B6BFC" w:rsidR="00C46935" w:rsidRPr="00294735" w:rsidRDefault="004D11E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1D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F24EF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1CB0397" w14:textId="6270CC86" w:rsidR="00C46935" w:rsidRPr="00294735" w:rsidRDefault="00D20A3C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74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1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1" w:name="_MON_1760737691"/>
    <w:bookmarkEnd w:id="21"/>
    <w:p w14:paraId="6455740A" w14:textId="1E922B12" w:rsidR="00C46935" w:rsidRDefault="00B97923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3C767B01">
          <v:shape id="_x0000_i1050" type="#_x0000_t75" style="width:523.5pt;height:434.25pt" o:ole="">
            <v:imagedata r:id="rId75" o:title=""/>
          </v:shape>
          <o:OLEObject Type="Embed" ProgID="Word.OpenDocumentText.12" ShapeID="_x0000_i1050" DrawAspect="Content" ObjectID="_1763408489" r:id="rId76"/>
        </w:object>
      </w:r>
    </w:p>
    <w:p w14:paraId="701E3187" w14:textId="0AE5C083" w:rsidR="00B97923" w:rsidRDefault="00B97923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B170675" wp14:editId="70BE5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7815" cy="6406515"/>
            <wp:effectExtent l="0" t="0" r="635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9685" w14:textId="6CD630E2" w:rsidR="00C46935" w:rsidRPr="00294735" w:rsidRDefault="00C46935" w:rsidP="00B9792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E61BF9E" w14:textId="436B9455" w:rsidR="00033CB4" w:rsidRPr="00033CB4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8245A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52547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7E084062" w14:textId="1F0D3CB0" w:rsidR="00C46935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hyperlink r:id="rId78" w:history="1"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 GitHub</w:t>
        </w:r>
      </w:hyperlink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D18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950A9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E31FED4" w14:textId="08302280" w:rsidR="00033CB4" w:rsidRPr="00033CB4" w:rsidRDefault="00C46935" w:rsidP="00033CB4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381C645A" w14:textId="402D5AD8" w:rsidR="00033CB4" w:rsidRPr="00033CB4" w:rsidRDefault="00000000" w:rsidP="00033CB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9" w:history="1"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A60F5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32D5504D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E67B32" w14:textId="6CA1E20B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615BE9"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110F12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1FF28CD" w14:textId="332C3083" w:rsidR="00C46935" w:rsidRPr="00294735" w:rsidRDefault="00151C6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4CD0197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C2AB69" w14:textId="648D154C" w:rsidR="00C46935" w:rsidRPr="00294735" w:rsidRDefault="001C1E8D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2" w:name="_MON_1760738479"/>
    <w:bookmarkEnd w:id="22"/>
    <w:p w14:paraId="1236C5C5" w14:textId="0E1B8CE7" w:rsidR="00C46935" w:rsidRDefault="002E04BA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5492C042">
          <v:shape id="_x0000_i1051" type="#_x0000_t75" style="width:523.5pt;height:612.75pt" o:ole="">
            <v:imagedata r:id="rId80" o:title=""/>
          </v:shape>
          <o:OLEObject Type="Embed" ProgID="Word.OpenDocumentText.12" ShapeID="_x0000_i1051" DrawAspect="Content" ObjectID="_1763408490" r:id="rId81"/>
        </w:object>
      </w:r>
    </w:p>
    <w:p w14:paraId="5A4DDC4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0829354" w14:textId="5351C72A" w:rsidR="002E04BA" w:rsidRPr="002E04BA" w:rsidRDefault="002E04BA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29B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شد</w:t>
      </w:r>
      <w:r w:rsidR="00BB27DD"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 w:rsidR="003D444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د.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54C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218D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="00B7782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78075A3D" w14:textId="18460D0C" w:rsidR="00C46935" w:rsidRDefault="00F839CE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 w:rsidR="006D46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27185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6"/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0BE717" w14:textId="5210B5E7" w:rsidR="00C46935" w:rsidRPr="002E04BA" w:rsidRDefault="00C46935" w:rsidP="002E04BA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F0066CB" w14:textId="0B642F1D" w:rsidR="002E04BA" w:rsidRPr="002E04BA" w:rsidRDefault="00000000" w:rsidP="002E04BA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2" w:history="1"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آموزش‌دیده</w:t>
        </w:r>
      </w:hyperlink>
    </w:p>
    <w:p w14:paraId="043A887C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5DB9C2A" w14:textId="46F6124A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جنگل</w:t>
      </w:r>
      <w:r w:rsidR="001C14C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تصادف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7"/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خطاها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خارج از ک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سه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8"/>
      </w:r>
    </w:p>
    <w:p w14:paraId="6502C91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6E8EB98" w14:textId="5C6818C9" w:rsidR="00BD2ABF" w:rsidRPr="00294735" w:rsidRDefault="007A180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ارز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0A2EC3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54C5365" w14:textId="34483E6B" w:rsidR="00BD2ABF" w:rsidRPr="00294735" w:rsidRDefault="003567D3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ک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محاسبه کن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3" w:name="_MON_1760821811"/>
    <w:bookmarkEnd w:id="23"/>
    <w:p w14:paraId="7C280E9F" w14:textId="7FDD5B32" w:rsidR="00BD2ABF" w:rsidRDefault="000856A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146" w14:anchorId="3FE8824D">
          <v:shape id="_x0000_i1052" type="#_x0000_t75" style="width:523.5pt;height:306.75pt" o:ole="">
            <v:imagedata r:id="rId83" o:title=""/>
          </v:shape>
          <o:OLEObject Type="Embed" ProgID="Word.OpenDocumentText.12" ShapeID="_x0000_i1052" DrawAspect="Content" ObjectID="_1763408491" r:id="rId84"/>
        </w:object>
      </w:r>
    </w:p>
    <w:p w14:paraId="27C5EE29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784C4B" w14:textId="72280219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جنگل‌ها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تصم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راه‌انداز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90B7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جداگانه از مشاهدات وجود دارد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آن درخت استفاده 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شود. به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گو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ند. 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تست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ABDF737" w14:textId="2412330B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مشاهده، الگور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واقع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را با پ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استفاده از آن مشاهده آموزش ند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ده‌اند،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و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واحد از عملکرد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دهد. تخم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است.</w:t>
      </w:r>
    </w:p>
    <w:p w14:paraId="2FA7A48E" w14:textId="607C281E" w:rsidR="00BD2ABF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تنظ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lang w:bidi="fa-IR"/>
        </w:rPr>
        <w:t>=True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ش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75B6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RandomForestClassifier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) محاسبه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_ باز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2B9CF82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0E5865" w14:textId="5F32E528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14.</w:t>
      </w:r>
      <w:r w:rsidR="00F130F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67E95" w:rsidRPr="00E67E9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باران مدل </w:t>
      </w:r>
      <w:proofErr w:type="spellStart"/>
      <w:r w:rsidR="00E67E95" w:rsidRPr="00E67E95">
        <w:rPr>
          <w:rFonts w:ascii="Times New Roman" w:hAnsi="Times New Roman" w:cs="B Nazanin"/>
          <w:b/>
          <w:bCs/>
          <w:sz w:val="26"/>
          <w:szCs w:val="28"/>
          <w:lang w:bidi="fa-IR"/>
        </w:rPr>
        <w:t>XGBoost</w:t>
      </w:r>
      <w:proofErr w:type="spellEnd"/>
    </w:p>
    <w:p w14:paraId="4961E62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C6EFE9" w14:textId="2DCF122E" w:rsidR="00BD2ABF" w:rsidRPr="00294735" w:rsidRDefault="004A049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درخت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قدرت پ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 آموزش ده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EE88A6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EFD1B53" w14:textId="2843617C" w:rsidR="00BD2ABF" w:rsidRPr="00294735" w:rsidRDefault="005C1184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proofErr w:type="spellStart"/>
      <w:r w:rsidRPr="005C1184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4" w:name="_MON_1760822327"/>
    <w:bookmarkEnd w:id="24"/>
    <w:p w14:paraId="0F0E22E3" w14:textId="4F7A6FFD" w:rsidR="00BD2ABF" w:rsidRDefault="0096041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642" w14:anchorId="1AE3966B">
          <v:shape id="_x0000_i1053" type="#_x0000_t75" style="width:523.5pt;height:531pt" o:ole="">
            <v:imagedata r:id="rId85" o:title=""/>
          </v:shape>
          <o:OLEObject Type="Embed" ProgID="Word.OpenDocumentText.12" ShapeID="_x0000_i1053" DrawAspect="Content" ObjectID="_1763408492" r:id="rId86"/>
        </w:object>
      </w:r>
    </w:p>
    <w:p w14:paraId="2C5D08E0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58337BC" w14:textId="48FF0802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مخفف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Extreme Gradient Boosting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در فضا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اگرچه هم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ست،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اغلب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درخت‌ها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 در وب سا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مسابقه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Kaggle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، محبوب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 و از آن زمان به بعد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1C14CA">
        <w:rPr>
          <w:rFonts w:ascii="Times New Roman" w:hAnsi="Times New Roman" w:cs="B Nazanin" w:hint="eastAsia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قابل اعتماد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بهبود عملکرد فراتر از جنگل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بوده است.</w:t>
      </w:r>
    </w:p>
    <w:p w14:paraId="15FDDDD9" w14:textId="77777777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9AD8353" w14:textId="765BE3B2" w:rsidR="00BD2ABF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اگرچه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فشرده شناخته شده است، به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پشت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) در چند سال گذشته، تکرار سر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قابل توجه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کرده است، و زمان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عملکرد آمار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الزا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است، 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عنوان یک الگوریتم 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می‌شود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093F4C5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8F722CD" w14:textId="7750663B" w:rsidR="00DD2249" w:rsidRPr="002E04BA" w:rsidRDefault="00000000" w:rsidP="00DD224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7" w:history="1"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XGBoost</w:t>
        </w:r>
        <w:proofErr w:type="spellEnd"/>
      </w:hyperlink>
    </w:p>
    <w:p w14:paraId="2D0E5BC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07FD21" w14:textId="4E640B14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0D238F" w:rsidRPr="000D238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بهبود عملکرد بلادرنگ با </w:t>
      </w:r>
      <w:proofErr w:type="spellStart"/>
      <w:r w:rsidR="000D238F" w:rsidRPr="000D238F">
        <w:rPr>
          <w:rFonts w:ascii="Times New Roman" w:hAnsi="Times New Roman" w:cs="B Nazanin"/>
          <w:b/>
          <w:bCs/>
          <w:sz w:val="26"/>
          <w:szCs w:val="28"/>
          <w:lang w:bidi="fa-IR"/>
        </w:rPr>
        <w:t>LightGBM</w:t>
      </w:r>
      <w:proofErr w:type="spellEnd"/>
    </w:p>
    <w:p w14:paraId="1D86898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D568570" w14:textId="2D3AC601" w:rsidR="00BD2ABF" w:rsidRPr="00294735" w:rsidRDefault="00D86D41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تقو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نظر محاسبات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باشد.</w:t>
      </w:r>
    </w:p>
    <w:p w14:paraId="0B49F687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34E8B" w14:textId="68A1EE97" w:rsidR="00BD2ABF" w:rsidRPr="00294735" w:rsidRDefault="00CB430A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از کتابخانه ماش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B430A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60822985"/>
    <w:bookmarkEnd w:id="25"/>
    <w:p w14:paraId="5B68F87F" w14:textId="476C85D3" w:rsidR="00BD2ABF" w:rsidRDefault="00893FDE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92" w14:anchorId="58034201">
          <v:shape id="_x0000_i1054" type="#_x0000_t75" style="width:523.5pt;height:643.5pt" o:ole="">
            <v:imagedata r:id="rId88" o:title=""/>
          </v:shape>
          <o:OLEObject Type="Embed" ProgID="Word.OpenDocumentText.12" ShapeID="_x0000_i1054" DrawAspect="Content" ObjectID="_1763408493" r:id="rId89"/>
        </w:object>
      </w:r>
    </w:p>
    <w:p w14:paraId="6511FD58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C66013E" w14:textId="7B29EC6E" w:rsidR="00BD2ABF" w:rsidRDefault="00893FDE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="0072626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2626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آموزش، استنتاج و پشت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است. به عنوان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کارا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آن، اغلب در تول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در تنظ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مات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شود. اگرچه استفاده از مدل‌ها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Pr="00893FDE">
        <w:rPr>
          <w:rFonts w:ascii="Times New Roman" w:hAnsi="Times New Roman" w:cs="B Nazanin"/>
          <w:sz w:val="26"/>
          <w:szCs w:val="28"/>
          <w:lang w:bidi="fa-IR"/>
        </w:rPr>
        <w:t>-Learn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آسان‌تر است، برخ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کتابخانه‌ها، مانند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که داده‌ها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</w:t>
      </w:r>
      <w:r w:rsidR="008748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لحاظ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زمان‌ها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36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شده‌ا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4A86C2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E51D071" w14:textId="38DD405D" w:rsidR="00676277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0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LightGBM</w:t>
        </w:r>
        <w:proofErr w:type="spellEnd"/>
      </w:hyperlink>
    </w:p>
    <w:p w14:paraId="313BD25A" w14:textId="01E4D410" w:rsidR="00676277" w:rsidRPr="002E04BA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1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CatBoost</w:t>
        </w:r>
        <w:proofErr w:type="spellEnd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(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گر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کتابخانه</w:t>
        </w:r>
        <w:r w:rsidR="001C14C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به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نه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شده برا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GBM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)</w:t>
        </w:r>
      </w:hyperlink>
    </w:p>
    <w:p w14:paraId="0EE73C5C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A5EED01" w14:textId="0F0D249E" w:rsidR="007729BA" w:rsidRPr="00294735" w:rsidRDefault="007729BA" w:rsidP="007729BA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15.5 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پ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دا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کردن نزد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(</w:t>
      </w:r>
      <w:r w:rsidR="00D57341">
        <w:rPr>
          <w:rFonts w:ascii="Times New Roman" w:hAnsi="Times New Roman" w:cs="B Nazanin"/>
          <w:b/>
          <w:bCs/>
          <w:sz w:val="26"/>
          <w:szCs w:val="28"/>
          <w:lang w:bidi="fa-IR"/>
        </w:rPr>
        <w:t>ANN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)</w:t>
      </w:r>
    </w:p>
    <w:p w14:paraId="06B72D83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59AE84" w14:textId="4B909B7C" w:rsidR="007729BA" w:rsidRPr="00294735" w:rsidRDefault="003E49FF" w:rsidP="007729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با تأخ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 </w:t>
      </w:r>
      <w:r w:rsidR="00BE65AA">
        <w:rPr>
          <w:rFonts w:ascii="Times New Roman" w:hAnsi="Times New Roman" w:cs="B Nazanin" w:hint="cs"/>
          <w:sz w:val="26"/>
          <w:szCs w:val="28"/>
          <w:rtl/>
          <w:lang w:bidi="fa-IR"/>
        </w:rPr>
        <w:t>را واکِشی</w:t>
      </w:r>
      <w:r w:rsidR="00BF35A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9"/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788D312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7164091" w14:textId="5DD3A0CB" w:rsidR="007729BA" w:rsidRPr="00294735" w:rsidRDefault="00A5092D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از جستجو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A5092D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) با کتابخانه </w:t>
      </w:r>
      <w:proofErr w:type="spellStart"/>
      <w:r w:rsidRPr="00A5092D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بوک استفاده کن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6" w:name="_MON_1760824055"/>
    <w:bookmarkEnd w:id="26"/>
    <w:p w14:paraId="6BB7CB25" w14:textId="6B3B7049" w:rsidR="007729BA" w:rsidRDefault="005B1E0A" w:rsidP="007729BA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5" w14:anchorId="1C433BEE">
          <v:shape id="_x0000_i1055" type="#_x0000_t75" style="width:523.5pt;height:641.25pt" o:ole="">
            <v:imagedata r:id="rId92" o:title=""/>
          </v:shape>
          <o:OLEObject Type="Embed" ProgID="Word.OpenDocumentText.12" ShapeID="_x0000_i1055" DrawAspect="Content" ObjectID="_1763408494" r:id="rId93"/>
        </w:object>
      </w:r>
    </w:p>
    <w:p w14:paraId="04F94DCB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A5F8B22" w14:textId="07C952A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عال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مشابه 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در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است. با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زمان محاسبه فاصله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و 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مجموعه داده</w:t>
      </w:r>
      <w:r w:rsidR="000D141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موتورها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توص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EC360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از نوع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تشابه بردار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مشابه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کنند. اما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43B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بزرگ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در زمان واقع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به نتا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 از 100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ثان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رممکن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CCB8" w14:textId="5ACE85F1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 تا با قربان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49036F">
        <w:rPr>
          <w:rFonts w:ascii="Times New Roman" w:hAnsi="Times New Roman" w:cs="B Nazanin" w:hint="cs"/>
          <w:sz w:val="26"/>
          <w:szCs w:val="28"/>
          <w:rtl/>
          <w:lang w:bidi="fa-IR"/>
        </w:rPr>
        <w:t>مقداری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70511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D05EC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نفع سرعت، بر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مشکل غلبه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اگرچه ترت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موارد در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با 10 نت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مطابقت نداشته باشد، ما آن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EC7D6AE" w14:textId="15B38F1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شاخص فا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(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)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خوشه بند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کردن دامنه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کار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تسسلات</w:t>
      </w:r>
      <w:r w:rsidR="005B28A6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0"/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تعداد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منطقه (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خوشه) مجزا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کند. و وقت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 محدود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خوشه‌ها بازد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مشاهدات مشابه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برخلاف مقا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نقطه از مجموعه داده‌ها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مان</w:t>
      </w:r>
      <w:r w:rsidR="00A061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همدیگر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B2A2841" w14:textId="001BD503" w:rsidR="007729BA" w:rsidRDefault="0097014D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7014D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56704" behindDoc="0" locked="0" layoutInCell="1" allowOverlap="1" wp14:anchorId="7C4D9DA0" wp14:editId="3DDD7321">
            <wp:simplePos x="0" y="0"/>
            <wp:positionH relativeFrom="column">
              <wp:posOffset>742950</wp:posOffset>
            </wp:positionH>
            <wp:positionV relativeFrom="paragraph">
              <wp:posOffset>766445</wp:posOffset>
            </wp:positionV>
            <wp:extent cx="5153744" cy="4067743"/>
            <wp:effectExtent l="0" t="0" r="0" b="9525"/>
            <wp:wrapTopAndBottom/>
            <wp:docPr id="19762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02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نحوه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1E0A"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داده‌ها به بهتر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وجه با استفاده از داده‌ها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B60B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مشاهده است. همانطور که در شکل 15-1 نشان داده شده است، 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نمودار پراکنده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دو بعد مشاهده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شود، در نظر بگ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D26A368" w14:textId="6B9BEC7F" w:rsidR="0097014D" w:rsidRDefault="0097014D" w:rsidP="0097014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6EF7AB2" w14:textId="69C447D3" w:rsidR="0097014D" w:rsidRDefault="006A5785" w:rsidP="0097014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استفاده از </w:t>
      </w:r>
      <w:r w:rsidRPr="006A5785">
        <w:rPr>
          <w:rFonts w:ascii="Times New Roman" w:hAnsi="Times New Roman" w:cs="B Nazanin"/>
          <w:sz w:val="26"/>
          <w:szCs w:val="28"/>
          <w:lang w:bidi="fa-IR"/>
        </w:rPr>
        <w:t>Tessellations Voronoi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رفضا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کدام از آنها فقط شامل 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از کل مشاهدات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400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آن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همانطور که در شکل 15-2 نشان داده شده است.</w:t>
      </w:r>
    </w:p>
    <w:p w14:paraId="45ABCEE0" w14:textId="77777777" w:rsidR="0084011A" w:rsidRDefault="0084011A" w:rsidP="008A664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055D92" w14:textId="77777777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436710" w14:textId="515B7329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A6647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62848" behindDoc="0" locked="0" layoutInCell="1" allowOverlap="1" wp14:anchorId="42E581FA" wp14:editId="79F5F63E">
            <wp:simplePos x="0" y="0"/>
            <wp:positionH relativeFrom="column">
              <wp:posOffset>257175</wp:posOffset>
            </wp:positionH>
            <wp:positionV relativeFrom="paragraph">
              <wp:posOffset>128905</wp:posOffset>
            </wp:positionV>
            <wp:extent cx="6125430" cy="4096322"/>
            <wp:effectExtent l="0" t="0" r="8890" b="0"/>
            <wp:wrapTopAndBottom/>
            <wp:docPr id="13834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5025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D07B" w14:textId="2C8020E6" w:rsidR="0084011A" w:rsidRP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کتابخانه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امکان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دهد تعداد خوشه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 اضاف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زمان پرس و جو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خوشه‌ها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نزد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مشخص 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باز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 افزا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تواند منجر به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به 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محاسبات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بزرگتر و در نت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اجرا</w:t>
      </w:r>
      <w:r w:rsidR="00F4174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طولان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 کاهش هر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پارامترها</w:t>
      </w:r>
      <w:r w:rsidR="00FD5BF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اثر معکوس خواهد داشت و کد شما سر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اما </w:t>
      </w:r>
      <w:r w:rsidR="00776068">
        <w:rPr>
          <w:rFonts w:ascii="Times New Roman" w:hAnsi="Times New Roman" w:cs="B Nazanin" w:hint="cs"/>
          <w:sz w:val="26"/>
          <w:szCs w:val="28"/>
          <w:rtl/>
          <w:lang w:bidi="fa-IR"/>
        </w:rPr>
        <w:t>همچنین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خطر بازگشت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="00CD6AC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داشت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D554336" w14:textId="21E4C621" w:rsidR="008A6647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دق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قا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خروج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اول در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را بر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گرداند.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 داده‌ها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کار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فقط از سه خوشه استفاده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باعث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طور قابل‌توجه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متفاوت نباشد.</w:t>
      </w:r>
    </w:p>
    <w:p w14:paraId="35B2481B" w14:textId="558FC64E" w:rsidR="007729BA" w:rsidRDefault="007729BA" w:rsidP="004D1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4D1AC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51944AC0" w14:textId="46954D1E" w:rsidR="004D1AC4" w:rsidRPr="002E04BA" w:rsidRDefault="00000000" w:rsidP="004D1AC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6" w:history="1"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نزد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کتر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نما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502EE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همسا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جستجو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شباهت (انواع شاخص 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مختلف)</w:t>
        </w:r>
      </w:hyperlink>
    </w:p>
    <w:p w14:paraId="6A13AD78" w14:textId="77777777" w:rsidR="007729BA" w:rsidRDefault="007729BA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6541DA" w14:textId="0A56DD37" w:rsidR="005A4BC9" w:rsidRPr="00294735" w:rsidRDefault="005A4BC9" w:rsidP="005A4BC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15.6 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نزد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گان</w:t>
      </w:r>
    </w:p>
    <w:p w14:paraId="5C9C070F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8C7B37F" w14:textId="194CC646" w:rsidR="005A4BC9" w:rsidRPr="00294735" w:rsidRDefault="00B768F7" w:rsidP="005A4B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چگونه با نزد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) مقا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03E024D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5EB24C7" w14:textId="58F895E1" w:rsidR="005A4BC9" w:rsidRPr="00294735" w:rsidRDefault="00CE12F6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فراخوان</w:t>
      </w:r>
      <w:r w:rsidR="00580C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1"/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B5176">
        <w:rPr>
          <w:rFonts w:ascii="Times New Roman" w:hAnsi="Times New Roman" w:cs="B Nazanin"/>
          <w:sz w:val="26"/>
          <w:szCs w:val="28"/>
          <w:lang w:bidi="fa-IR"/>
        </w:rPr>
        <w:t>@k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مقا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60825698"/>
    <w:bookmarkEnd w:id="27"/>
    <w:p w14:paraId="58EEDA35" w14:textId="2B298066" w:rsidR="005A4BC9" w:rsidRDefault="00E67149" w:rsidP="005A4BC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81" w14:anchorId="25E9E790">
          <v:shape id="_x0000_i1056" type="#_x0000_t75" style="width:523.5pt;height:727.5pt" o:ole="">
            <v:imagedata r:id="rId97" o:title=""/>
          </v:shape>
          <o:OLEObject Type="Embed" ProgID="Word.OpenDocumentText.12" ShapeID="_x0000_i1056" DrawAspect="Content" ObjectID="_1763408495" r:id="rId98"/>
        </w:object>
      </w:r>
    </w:p>
    <w:p w14:paraId="5E35FD17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48E56E" w14:textId="360A709A" w:rsidR="00E67149" w:rsidRPr="00E6714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/>
          <w:sz w:val="26"/>
          <w:szCs w:val="28"/>
          <w:lang w:bidi="fa-IR"/>
        </w:rPr>
        <w:lastRenderedPageBreak/>
        <w:t>Recall @k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سادگ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تعداد آ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توسط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برخ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همان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، تقس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C5C64">
        <w:rPr>
          <w:rFonts w:ascii="Times New Roman" w:hAnsi="Times New Roman" w:cs="B Nazanin" w:hint="cs"/>
          <w:sz w:val="26"/>
          <w:szCs w:val="28"/>
          <w:rtl/>
          <w:lang w:bidi="fa-IR"/>
        </w:rPr>
        <w:t>؛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بازگردانده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در 10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100% فراخوان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</w:t>
      </w:r>
      <w:r w:rsidR="00B66E8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شاخص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در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k=10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گرداند (البته نه لزوماً به همان ترت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</w:p>
    <w:p w14:paraId="583B5364" w14:textId="7FA9B54A" w:rsidR="005A4BC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07F9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فراخوان</w:t>
      </w:r>
      <w:r w:rsidR="00E07F9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2"/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در هنگام ارز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برابر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76FAFCB7" w14:textId="77777777" w:rsidR="005A4BC9" w:rsidRPr="002E04BA" w:rsidRDefault="005A4BC9" w:rsidP="005A4BC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2FD230A" w14:textId="0BFDF71C" w:rsidR="00544298" w:rsidRPr="002E04BA" w:rsidRDefault="00000000" w:rsidP="0054429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9" w:anchor="why_does_ann_perform_approximate_matches_instead_of_exact_matches" w:history="1"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ادداشت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سرو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س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موتور تطب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ق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Vertex</w:t>
        </w:r>
      </w:hyperlink>
    </w:p>
    <w:p w14:paraId="05E7BA7C" w14:textId="77777777" w:rsidR="005A4BC9" w:rsidRDefault="005A4BC9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C356F9" w14:textId="25055CA9" w:rsidR="00CA54E6" w:rsidRPr="00294735" w:rsidRDefault="00CA54E6" w:rsidP="00CA54E6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21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ها</w:t>
      </w:r>
      <w:r w:rsidRPr="00CA54E6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CA54E6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018EB1C6" w14:textId="77777777" w:rsidR="00CA54E6" w:rsidRDefault="00CA54E6" w:rsidP="00CA54E6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F4C94C" w14:textId="0F8AB0D3" w:rsidR="00AE51D8" w:rsidRPr="00AE51D8" w:rsidRDefault="00AE51D8" w:rsidP="00AE51D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20.0 مقدمه</w:t>
      </w:r>
    </w:p>
    <w:p w14:paraId="24C62E45" w14:textId="7C8D80A8" w:rsidR="00AE51D8" w:rsidRPr="00AE51D8" w:rsidRDefault="00AE51D8" w:rsidP="00C02EF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دستکار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A3658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129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3"/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با </w:t>
      </w:r>
      <w:r w:rsidR="001A14A3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A14A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2F1AE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قبل از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بپرداز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با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ابه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آنچه با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فصل 1 انجام شده است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31523F" w14:textId="1A08FF7F" w:rsidR="00AE51D8" w:rsidRDefault="00AE51D8" w:rsidP="00AE51D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اگرچه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تنها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چند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از محبوب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 در دانشگاه و هم در صنعت برخوردار است. </w:t>
      </w:r>
      <w:r w:rsidR="00E47388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E47388"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آنها همچن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دهند تا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B3C5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B3C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را رو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 (سخت افزار تخصص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با اصول اول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6636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سطح پا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خواه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7717C2E6" w14:textId="77777777" w:rsidR="00A0247D" w:rsidRDefault="00A0247D" w:rsidP="00A0247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9DA4D97" w14:textId="7CDE5AF3" w:rsidR="005B7CBB" w:rsidRPr="00294735" w:rsidRDefault="005B7CBB" w:rsidP="005B7CB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6A408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BE29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ساخت یک </w:t>
      </w:r>
      <w:r w:rsidR="00BE2958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16DF4252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FFA91" w14:textId="405BB443" w:rsidR="005B7CBB" w:rsidRPr="00294735" w:rsidRDefault="000F4661" w:rsidP="005B7CB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3C37B0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1311875" w14:textId="7614B1E2" w:rsidR="005B7CBB" w:rsidRPr="00294735" w:rsidRDefault="0076657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76657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47A74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62957963"/>
    <w:bookmarkEnd w:id="28"/>
    <w:p w14:paraId="2383F8DA" w14:textId="7FC67AD2" w:rsidR="005B7CBB" w:rsidRDefault="00FF4FDE" w:rsidP="005B7CB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622" w14:anchorId="5730E552">
          <v:shape id="_x0000_i1057" type="#_x0000_t75" style="width:523.5pt;height:231pt" o:ole="">
            <v:imagedata r:id="rId100" o:title=""/>
          </v:shape>
          <o:OLEObject Type="Embed" ProgID="Word.OpenDocumentText.12" ShapeID="_x0000_i1057" DrawAspect="Content" ObjectID="_1763408496" r:id="rId101"/>
        </w:object>
      </w:r>
    </w:p>
    <w:p w14:paraId="18EE8D74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E74AE" w14:textId="72DDF30A" w:rsidR="005B7CBB" w:rsidRDefault="00667127" w:rsidP="0066712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ساختار اصل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</w:t>
      </w:r>
      <w:proofErr w:type="spellStart"/>
      <w:r w:rsidRPr="0066712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2517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از بس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جهات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62FE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قاً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7302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فصل 1 استفاده </w:t>
      </w:r>
      <w:r w:rsidR="007071BD">
        <w:rPr>
          <w:rFonts w:ascii="Times New Roman" w:hAnsi="Times New Roman" w:cs="B Nazanin" w:hint="cs"/>
          <w:sz w:val="26"/>
          <w:szCs w:val="28"/>
          <w:rtl/>
          <w:lang w:bidi="fa-IR"/>
        </w:rPr>
        <w:t>شدند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. درست مانند بردارها و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1652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53DB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افق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ستون‌ها) نما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شوند).</w:t>
      </w:r>
    </w:p>
    <w:p w14:paraId="69EF2A99" w14:textId="77777777" w:rsidR="005B7CBB" w:rsidRPr="002E04BA" w:rsidRDefault="005B7CBB" w:rsidP="005B7CBB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C5F406" w14:textId="08387893" w:rsidR="00D93D4C" w:rsidRPr="002E04BA" w:rsidRDefault="00000000" w:rsidP="00D93D4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2" w:history="1"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ها</w:t>
        </w:r>
      </w:hyperlink>
    </w:p>
    <w:p w14:paraId="33F849B8" w14:textId="77777777" w:rsidR="005B7CBB" w:rsidRDefault="005B7CB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3ACD8A" w14:textId="1DE68F39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7107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53EC1248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2862468" w14:textId="05BCF0CD" w:rsidR="00A829B0" w:rsidRPr="00294735" w:rsidRDefault="005A0424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A04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آرا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A0424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F2F71DE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A2FFB16" w14:textId="466B9B86" w:rsidR="00A829B0" w:rsidRPr="00294735" w:rsidRDefault="00684B02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684B02">
        <w:rPr>
          <w:rFonts w:ascii="Times New Roman" w:hAnsi="Times New Roman" w:cs="B Nazanin"/>
          <w:sz w:val="26"/>
          <w:szCs w:val="28"/>
          <w:lang w:bidi="fa-IR"/>
        </w:rPr>
        <w:t>from_numpy</w:t>
      </w:r>
      <w:proofErr w:type="spellEnd"/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61A5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E61A57" w:rsidRPr="00684B02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E61A57"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684B0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84B0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9" w:name="_MON_1762958799"/>
    <w:bookmarkEnd w:id="29"/>
    <w:p w14:paraId="0DC03FA1" w14:textId="0C4E6871" w:rsidR="00A829B0" w:rsidRDefault="00FF4FDE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216" w14:anchorId="0E62BEB5">
          <v:shape id="_x0000_i1058" type="#_x0000_t75" style="width:523.5pt;height:160.5pt" o:ole="">
            <v:imagedata r:id="rId103" o:title=""/>
          </v:shape>
          <o:OLEObject Type="Embed" ProgID="Word.OpenDocumentText.12" ShapeID="_x0000_i1058" DrawAspect="Content" ObjectID="_1763408497" r:id="rId104"/>
        </w:object>
      </w:r>
    </w:p>
    <w:p w14:paraId="2355C5A7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2C8C5A0E" w14:textId="7989F4A5" w:rsidR="00A829B0" w:rsidRDefault="00FF4FDE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نظر نحو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6494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E2F3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علاوه بر 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1C2D5A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پردازنده‌ها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سخت‌افزارها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استفاده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زمان نگارش،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مکرر در اسناد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شده است، و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که </w:t>
      </w:r>
      <w:r w:rsidR="00F7693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توانند حافظه 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سربار به اشتراک بگذارند.</w:t>
      </w:r>
    </w:p>
    <w:p w14:paraId="65CD2E2A" w14:textId="457DBBF7" w:rsidR="00A829B0" w:rsidRDefault="00A829B0" w:rsidP="00734C5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B0C1B2" w14:textId="15B31497" w:rsidR="00734C53" w:rsidRPr="002E04BA" w:rsidRDefault="00000000" w:rsidP="00734C5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5" w:anchor="bridge-to-np-label" w:history="1"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: پل با </w:t>
        </w:r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NumPy</w:t>
        </w:r>
      </w:hyperlink>
    </w:p>
    <w:p w14:paraId="605094A1" w14:textId="77777777" w:rsidR="00A829B0" w:rsidRDefault="00A829B0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8FA03B0" w14:textId="1BCCF0C8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010B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پراکنده</w:t>
      </w:r>
    </w:p>
    <w:p w14:paraId="4A6C2C5C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2EEB2D1" w14:textId="004968DA" w:rsidR="00A829B0" w:rsidRPr="00294735" w:rsidRDefault="002D55F2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با توجه به داده‌ها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مقاد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414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غیر صفر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کم، م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آن‌ها را به‌طور کارآمد با 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747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96747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نشان ده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4EDD43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E8B04F2" w14:textId="7FC09F66" w:rsidR="00A829B0" w:rsidRPr="00294735" w:rsidRDefault="005512E7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512E7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to_sparse</w:t>
      </w:r>
      <w:proofErr w:type="spellEnd"/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512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512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62959459"/>
    <w:bookmarkEnd w:id="30"/>
    <w:p w14:paraId="064974D6" w14:textId="11E320D6" w:rsidR="00A829B0" w:rsidRDefault="0021171D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43" w14:anchorId="77E4A0CE">
          <v:shape id="_x0000_i1059" type="#_x0000_t75" style="width:523.5pt;height:211.5pt" o:ole="">
            <v:imagedata r:id="rId106" o:title=""/>
          </v:shape>
          <o:OLEObject Type="Embed" ProgID="Word.OpenDocumentText.12" ShapeID="_x0000_i1059" DrawAspect="Content" ObjectID="_1763408498" r:id="rId107"/>
        </w:object>
      </w:r>
    </w:p>
    <w:p w14:paraId="4B13DCB4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2D350A" w14:textId="78283B21" w:rsidR="0021171D" w:rsidRPr="0021171D" w:rsidRDefault="00B262FC" w:rsidP="0021171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پراکنده، روش‌ها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حافظه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عمدتاً از </w:t>
      </w:r>
      <w:r w:rsidR="00743DBA">
        <w:rPr>
          <w:rFonts w:ascii="Times New Roman" w:hAnsi="Times New Roman" w:cs="B Nazanin" w:hint="cs"/>
          <w:sz w:val="26"/>
          <w:szCs w:val="28"/>
          <w:rtl/>
          <w:lang w:bidi="fa-IR"/>
        </w:rPr>
        <w:t>صفر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 تشک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 در فصل 1 ما از </w:t>
      </w:r>
      <w:proofErr w:type="spellStart"/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scipy</w:t>
      </w:r>
      <w:proofErr w:type="spellEnd"/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 فشرده (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CSR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) استفاده کرد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NumPy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06D09D" w14:textId="6419A049" w:rsidR="00A829B0" w:rsidRDefault="0021171D" w:rsidP="0021171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کلاس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1171D">
        <w:rPr>
          <w:rFonts w:ascii="Times New Roman" w:hAnsi="Times New Roman" w:cs="B Nazanin"/>
          <w:sz w:val="26"/>
          <w:szCs w:val="28"/>
          <w:lang w:bidi="fa-IR"/>
        </w:rPr>
        <w:t>torch.Tensor</w:t>
      </w:r>
      <w:proofErr w:type="spellEnd"/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>دهد که ماتر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منظم و پراکنده را با استفاده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. اگر انواع دو </w:t>
      </w:r>
      <w:r w:rsidR="00B262F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کرده‌ا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واقع هر دو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هستند:</w:t>
      </w:r>
    </w:p>
    <w:bookmarkStart w:id="31" w:name="_MON_1762959823"/>
    <w:bookmarkEnd w:id="31"/>
    <w:p w14:paraId="213C54E6" w14:textId="797EE70D" w:rsidR="00496617" w:rsidRDefault="00C77E89" w:rsidP="0049661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56C473E">
          <v:shape id="_x0000_i1060" type="#_x0000_t75" style="width:523.5pt;height:63.75pt" o:ole="">
            <v:imagedata r:id="rId108" o:title=""/>
          </v:shape>
          <o:OLEObject Type="Embed" ProgID="Word.OpenDocumentText.12" ShapeID="_x0000_i1060" DrawAspect="Content" ObjectID="_1763408499" r:id="rId109"/>
        </w:object>
      </w:r>
    </w:p>
    <w:p w14:paraId="247DEE1B" w14:textId="77777777" w:rsidR="00A829B0" w:rsidRPr="002E04BA" w:rsidRDefault="00A829B0" w:rsidP="00A829B0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5CAFCDA" w14:textId="5ED215C6" w:rsidR="00CA135F" w:rsidRPr="000A5565" w:rsidRDefault="00000000" w:rsidP="00F17DDB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0" w:history="1"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Sparce Tensor</w:t>
        </w:r>
      </w:hyperlink>
    </w:p>
    <w:p w14:paraId="70B6853F" w14:textId="26858871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6224CEA" w14:textId="653E8856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D241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انتخاب عناصر در </w:t>
      </w:r>
      <w:r w:rsidR="003F17DA" w:rsidRPr="003F17D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F17DA" w:rsidRPr="003F17D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0CED7D8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6948B" w14:textId="6B08CDF9" w:rsidR="00A06ACC" w:rsidRPr="00294735" w:rsidRDefault="00BC3545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ما با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عناصر خاص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7AD57C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00E8CB2" w14:textId="0507CE0A" w:rsidR="00A06ACC" w:rsidRPr="00294735" w:rsidRDefault="00C42D6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عناصر از نما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77C04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4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</w:t>
      </w:r>
      <w:r w:rsidR="00AE4DE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5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42D66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2" w:name="_MON_1763072333"/>
    <w:bookmarkEnd w:id="32"/>
    <w:p w14:paraId="2938631B" w14:textId="466B4B7D" w:rsidR="00A06ACC" w:rsidRDefault="009D3333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5CDB1E0B">
          <v:shape id="_x0000_i1061" type="#_x0000_t75" style="width:523.5pt;height:373.5pt" o:ole="">
            <v:imagedata r:id="rId111" o:title=""/>
          </v:shape>
          <o:OLEObject Type="Embed" ProgID="Word.OpenDocumentText.12" ShapeID="_x0000_i1061" DrawAspect="Content" ObjectID="_1763408500" r:id="rId112"/>
        </w:object>
      </w:r>
    </w:p>
    <w:p w14:paraId="733EBF7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7F171D2" w14:textId="6C2659D0" w:rsidR="00A06ACC" w:rsidRDefault="009D3333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مانند آرا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7D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مسائل </w:t>
      </w:r>
      <w:r w:rsidR="00D341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دیگر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در پا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تون،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صفر هستند. هر دو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ویژگی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پشت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F6E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عنصر واحد، 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>بر خلاف مقدار خود ش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به شکل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C652D">
        <w:rPr>
          <w:rFonts w:ascii="Times New Roman" w:hAnsi="Times New Roman" w:cs="B Nazanin" w:hint="cs"/>
          <w:sz w:val="26"/>
          <w:szCs w:val="28"/>
          <w:rtl/>
          <w:lang w:bidi="fa-IR"/>
        </w:rPr>
        <w:t>اعشاری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بود)</w:t>
      </w:r>
      <w:r w:rsidR="00144D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همچنان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گرداند. نحو</w:t>
      </w:r>
      <w:r w:rsidR="00B24828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همانند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و اش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D749A9">
        <w:rPr>
          <w:rFonts w:ascii="Times New Roman" w:hAnsi="Times New Roman" w:cs="B Nazanin" w:hint="cs"/>
          <w:sz w:val="26"/>
          <w:szCs w:val="28"/>
          <w:rtl/>
          <w:lang w:bidi="fa-IR"/>
        </w:rPr>
        <w:t>ئ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نوع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گرداند:</w:t>
      </w:r>
    </w:p>
    <w:bookmarkStart w:id="33" w:name="_MON_1763073405"/>
    <w:bookmarkEnd w:id="33"/>
    <w:p w14:paraId="54A83BD6" w14:textId="237E4C5C" w:rsidR="00A06ACC" w:rsidRDefault="008B720D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333" w14:anchorId="5D1C6A2E">
          <v:shape id="_x0000_i1062" type="#_x0000_t75" style="width:523.5pt;height:414pt" o:ole="">
            <v:imagedata r:id="rId113" o:title=""/>
          </v:shape>
          <o:OLEObject Type="Embed" ProgID="Word.OpenDocumentText.12" ShapeID="_x0000_i1062" DrawAspect="Content" ObjectID="_1763408501" r:id="rId114"/>
        </w:object>
      </w:r>
    </w:p>
    <w:p w14:paraId="5C82A215" w14:textId="5D54E48E" w:rsidR="008B720D" w:rsidRDefault="004143EA" w:rsidP="008B72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143E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هنوز از مراحل منف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برش پشت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کنند. بنابرا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کردن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برش،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 </w:t>
      </w:r>
      <w:r w:rsidR="009C4041">
        <w:rPr>
          <w:rFonts w:ascii="Times New Roman" w:hAnsi="Times New Roman" w:cs="B Nazanin" w:hint="cs"/>
          <w:sz w:val="26"/>
          <w:szCs w:val="28"/>
          <w:rtl/>
          <w:lang w:bidi="fa-IR"/>
        </w:rPr>
        <w:t>ایجاد می‌کند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63073695"/>
    <w:bookmarkEnd w:id="34"/>
    <w:p w14:paraId="33ABAFC3" w14:textId="4EC997F9" w:rsidR="008B720D" w:rsidRDefault="00FC7487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04" w14:anchorId="3C0AE7F3">
          <v:shape id="_x0000_i1063" type="#_x0000_t75" style="width:523.5pt;height:49.5pt" o:ole="">
            <v:imagedata r:id="rId115" o:title=""/>
          </v:shape>
          <o:OLEObject Type="Embed" ProgID="Word.OpenDocumentText.12" ShapeID="_x0000_i1063" DrawAspect="Content" ObjectID="_1763408502" r:id="rId116"/>
        </w:object>
      </w:r>
    </w:p>
    <w:p w14:paraId="5777F48B" w14:textId="177E071C" w:rsidR="00FC7487" w:rsidRDefault="00601DCC" w:rsidP="00FC748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در عوض، اگر بخواه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معکوس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روش تلنگر</w:t>
      </w:r>
      <w:r w:rsidR="00F606F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6"/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5" w:name="_MON_1763073955"/>
    <w:bookmarkEnd w:id="35"/>
    <w:p w14:paraId="5F2B4404" w14:textId="4B824FBF" w:rsidR="00FC7487" w:rsidRDefault="006B6131" w:rsidP="00FC7487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9DD3CF3">
          <v:shape id="_x0000_i1064" type="#_x0000_t75" style="width:523.5pt;height:36.75pt" o:ole="">
            <v:imagedata r:id="rId117" o:title=""/>
          </v:shape>
          <o:OLEObject Type="Embed" ProgID="Word.OpenDocumentText.12" ShapeID="_x0000_i1064" DrawAspect="Content" ObjectID="_1763408503" r:id="rId118"/>
        </w:object>
      </w:r>
    </w:p>
    <w:p w14:paraId="550C6392" w14:textId="0686099B" w:rsidR="00A06ACC" w:rsidRPr="002E04BA" w:rsidRDefault="00A06ACC" w:rsidP="00FC748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10C512FA" w14:textId="42E44CEB" w:rsidR="006B6131" w:rsidRPr="000A5565" w:rsidRDefault="00000000" w:rsidP="006B6131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9" w:anchor="operations-on-tensors" w:history="1"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عمل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ات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رو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تنسورها</w:t>
        </w:r>
      </w:hyperlink>
    </w:p>
    <w:p w14:paraId="6DEE1924" w14:textId="4006DA28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A688B62" w14:textId="2885008E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C904A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توص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7B81614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C33D12F" w14:textId="07B99114" w:rsidR="00A06ACC" w:rsidRPr="00294735" w:rsidRDefault="00B771A6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شکل، نوع داده و قالب 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همراه با سخت افزار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کند، توص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AECE2B2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CC1B2CA" w14:textId="630A02C4" w:rsidR="00A06ACC" w:rsidRPr="00294735" w:rsidRDefault="000B4A8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شکل، </w:t>
      </w:r>
      <w:r w:rsidR="00E538A9"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نوع داده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طرح و و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دستگاه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بررس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63074486"/>
    <w:bookmarkEnd w:id="36"/>
    <w:p w14:paraId="4DF4A70E" w14:textId="5E230C59" w:rsidR="00A06ACC" w:rsidRDefault="001C5EAA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927" w14:anchorId="2AD45C18">
          <v:shape id="_x0000_i1065" type="#_x0000_t75" style="width:523.5pt;height:345pt" o:ole="">
            <v:imagedata r:id="rId120" o:title=""/>
          </v:shape>
          <o:OLEObject Type="Embed" ProgID="Word.OpenDocumentText.12" ShapeID="_x0000_i1065" DrawAspect="Content" ObjectID="_1763408504" r:id="rId121"/>
        </w:object>
      </w:r>
    </w:p>
    <w:p w14:paraId="3DB99C5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F35D541" w14:textId="7AE1779B" w:rsidR="00A06ACC" w:rsidRDefault="00B20EDF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C5EAA" w:rsidRPr="001C5EA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آور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ارائه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دهند، از جمله:</w:t>
      </w:r>
    </w:p>
    <w:p w14:paraId="4E53E18D" w14:textId="5684EC64" w:rsidR="003B1E40" w:rsidRPr="00DF47DE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DF47D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شکل</w:t>
      </w:r>
      <w:r w:rsidR="00A14A64" w:rsidRPr="00DF47D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14A64" w:rsidRPr="00DF47DE">
        <w:rPr>
          <w:rFonts w:ascii="Times New Roman" w:hAnsi="Times New Roman" w:cs="B Nazanin"/>
          <w:b/>
          <w:bCs/>
          <w:sz w:val="26"/>
          <w:szCs w:val="28"/>
          <w:lang w:bidi="fa-IR"/>
        </w:rPr>
        <w:t>Shape</w:t>
      </w:r>
    </w:p>
    <w:p w14:paraId="0300CEEB" w14:textId="111770B8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ابعاد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</w:p>
    <w:p w14:paraId="510EC80A" w14:textId="5B638A0F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نوع</w:t>
      </w:r>
      <w:r w:rsidRPr="009775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CC54D0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داده‌ای - </w:t>
      </w:r>
      <w:proofErr w:type="spellStart"/>
      <w:r w:rsidR="00CC54D0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Dtype</w:t>
      </w:r>
      <w:proofErr w:type="spellEnd"/>
    </w:p>
    <w:p w14:paraId="3F1D0A17" w14:textId="3D240EBA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نوع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اش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درون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</w:p>
    <w:p w14:paraId="5818F8C2" w14:textId="59256410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چ</w:t>
      </w:r>
      <w:r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دمان</w:t>
      </w:r>
      <w:r w:rsidR="00A74935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74935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Layout</w:t>
      </w:r>
    </w:p>
    <w:p w14:paraId="5758CEB7" w14:textId="166D1C09" w:rsidR="003B1E40" w:rsidRPr="003B1E40" w:rsidRDefault="003B1E40" w:rsidP="009775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طرح‌بند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حافظه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(متداول‌تر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حالت استفاده از راه‌حل است</w:t>
      </w:r>
      <w:r w:rsidR="009775D3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متراکم)</w:t>
      </w:r>
    </w:p>
    <w:p w14:paraId="04FF1F2C" w14:textId="715459D5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دستگاه</w:t>
      </w:r>
      <w:r w:rsidR="00B62969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B62969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Device</w:t>
      </w:r>
    </w:p>
    <w:p w14:paraId="0F42E4F9" w14:textId="1276E828" w:rsidR="00A06ACC" w:rsidRDefault="003B1E40" w:rsidP="00072B2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سخت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ذخ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شود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  <w:r w:rsidR="00072B2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3B1E40">
        <w:rPr>
          <w:rFonts w:ascii="Times New Roman" w:hAnsi="Times New Roman" w:cs="B Nazanin"/>
          <w:sz w:val="26"/>
          <w:szCs w:val="28"/>
          <w:lang w:bidi="fa-IR"/>
        </w:rPr>
        <w:t>CPU/GPU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65DFB861" w14:textId="450BE660" w:rsidR="00A06ACC" w:rsidRPr="000A5565" w:rsidRDefault="00C31D73" w:rsidP="00BE7B4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باز هم، تما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و آرا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دستگاه است، 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گز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سخت‌افزار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C31D73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اخت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قرار م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دهند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A33A881" w14:textId="17CEF3C1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27789DC" w14:textId="71F9DD42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E3226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اعمال عمل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 رو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عناصر</w:t>
      </w:r>
    </w:p>
    <w:p w14:paraId="1EF099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F2DAFF8" w14:textId="1A98C372" w:rsidR="00A06ACC" w:rsidRPr="00294735" w:rsidRDefault="00DD25BB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کن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6C481C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BB484F8" w14:textId="57E41C21" w:rsidR="00A06ACC" w:rsidRPr="00294735" w:rsidRDefault="00862DD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347E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قابلیت 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پخش</w:t>
      </w:r>
      <w:r w:rsidR="00347E9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7"/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862DD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862D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2D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7" w:name="_MON_1763075719"/>
    <w:bookmarkEnd w:id="37"/>
    <w:p w14:paraId="775DDC5B" w14:textId="7ECC5114" w:rsidR="00A06ACC" w:rsidRDefault="00107249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035" w14:anchorId="082EAB05">
          <v:shape id="_x0000_i1066" type="#_x0000_t75" style="width:523.5pt;height:151.5pt" o:ole="">
            <v:imagedata r:id="rId122" o:title=""/>
          </v:shape>
          <o:OLEObject Type="Embed" ProgID="Word.OpenDocumentText.12" ShapeID="_x0000_i1066" DrawAspect="Content" ObjectID="_1763408505" r:id="rId123"/>
        </w:object>
      </w:r>
    </w:p>
    <w:p w14:paraId="66DB8D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5054064" w14:textId="654CFAD8" w:rsidR="00A06ACC" w:rsidRDefault="00107249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پخش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E9676E">
        <w:rPr>
          <w:rFonts w:ascii="Times New Roman" w:hAnsi="Times New Roman" w:cs="B Nazanin"/>
          <w:sz w:val="26"/>
          <w:szCs w:val="28"/>
          <w:lang w:bidi="fa-IR"/>
        </w:rPr>
        <w:t>broadcasting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B620BE">
        <w:rPr>
          <w:rFonts w:ascii="Times New Roman" w:hAnsi="Times New Roman" w:cs="B Nazanin" w:hint="cs"/>
          <w:sz w:val="26"/>
          <w:szCs w:val="28"/>
          <w:rtl/>
          <w:lang w:bidi="fa-IR"/>
        </w:rPr>
        <w:t>عملیات‌ها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سخت افزارها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5680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عملیات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عملگرها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در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(+، -، ×، /) و سا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ذات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صادق است. برخلاف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بردار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بر رو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با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مجهز به تمام ابزارها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لازم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مورد 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15841DD0" w14:textId="0F9A5634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878741B" w14:textId="77777777" w:rsidR="00A06ACC" w:rsidRPr="002E04BA" w:rsidRDefault="00A06ACC" w:rsidP="00A06AC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AE2E736" w14:textId="0E3222B6" w:rsidR="00AF7F0C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4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معناشناس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</w:hyperlink>
    </w:p>
    <w:p w14:paraId="75ABD88F" w14:textId="77F6DB1B" w:rsidR="00AF7F0C" w:rsidRPr="000A5565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5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Vectorization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با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0CE35488" w14:textId="5E11BC7E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291DB7A" w14:textId="6CD30B90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A282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افتن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حداکثر و حداقل</w:t>
      </w:r>
    </w:p>
    <w:p w14:paraId="409DB5CE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D547B8B" w14:textId="6148C964" w:rsidR="00A06ACC" w:rsidRPr="00294735" w:rsidRDefault="006F7691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حداکثر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را در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14904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8F0260D" w14:textId="5A7AFEA6" w:rsidR="00A06ACC" w:rsidRPr="00294735" w:rsidRDefault="008E4B4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از متدها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max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min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003B87" w:rsidRPr="008E4B4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8" w:name="_MON_1763076536"/>
    <w:bookmarkEnd w:id="38"/>
    <w:p w14:paraId="7FF078EA" w14:textId="22E325AF" w:rsidR="00A06ACC" w:rsidRDefault="002D663C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32" w14:anchorId="57F70803">
          <v:shape id="_x0000_i1067" type="#_x0000_t75" style="width:523.5pt;height:3in" o:ole="">
            <v:imagedata r:id="rId126" o:title=""/>
          </v:shape>
          <o:OLEObject Type="Embed" ProgID="Word.OpenDocumentText.12" ShapeID="_x0000_i1067" DrawAspect="Content" ObjectID="_1763408506" r:id="rId127"/>
        </w:object>
      </w:r>
    </w:p>
    <w:p w14:paraId="475BB20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A7AF53E" w14:textId="512FCF62" w:rsidR="00A06ACC" w:rsidRDefault="00320680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توابع </w:t>
      </w:r>
      <w:r>
        <w:rPr>
          <w:rFonts w:ascii="Times New Roman" w:hAnsi="Times New Roman" w:cs="B Nazanin"/>
          <w:sz w:val="26"/>
          <w:szCs w:val="28"/>
          <w:lang w:bidi="fa-IR"/>
        </w:rPr>
        <w:t>min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max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7D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کند بزرگتر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آن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1E9D">
        <w:rPr>
          <w:rFonts w:ascii="Times New Roman" w:hAnsi="Times New Roman" w:cs="B Nazanin" w:hint="cs"/>
          <w:sz w:val="26"/>
          <w:szCs w:val="28"/>
          <w:rtl/>
          <w:lang w:bidi="fa-IR"/>
        </w:rPr>
        <w:t>توابع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9" w:name="_MON_1763076623"/>
    <w:bookmarkEnd w:id="39"/>
    <w:p w14:paraId="4A1F1B79" w14:textId="176D35C1" w:rsidR="00A06ACC" w:rsidRDefault="0021169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3AFB37A0">
          <v:shape id="_x0000_i1068" type="#_x0000_t75" style="width:523.5pt;height:99.75pt" o:ole="">
            <v:imagedata r:id="rId128" o:title=""/>
          </v:shape>
          <o:OLEObject Type="Embed" ProgID="Word.OpenDocumentText.12" ShapeID="_x0000_i1068" DrawAspect="Content" ObjectID="_1763408507" r:id="rId129"/>
        </w:object>
      </w:r>
    </w:p>
    <w:p w14:paraId="3967A378" w14:textId="77777777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9E75262" w14:textId="7600AE26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تغ</w:t>
      </w:r>
      <w:r w:rsidR="00735BE5" w:rsidRP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="00735BE5" w:rsidRPr="00735BE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شکل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7A5043E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4AE27D" w14:textId="2E11DF9E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(تعداد سطرها و ستون ها) 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</w:t>
      </w:r>
      <w:r w:rsidR="006077B1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صر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7DFDE4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2602AC7" w14:textId="64D60C59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A6E64"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29C9" w:rsidRPr="002329C9">
        <w:rPr>
          <w:rFonts w:ascii="Times New Roman" w:hAnsi="Times New Roman" w:cs="B Nazanin"/>
          <w:sz w:val="26"/>
          <w:szCs w:val="28"/>
          <w:lang w:bidi="fa-IR"/>
        </w:rPr>
        <w:t>reshape</w:t>
      </w:r>
      <w:r w:rsidR="002329C9" w:rsidRPr="002329C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A2691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12B60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0" w:name="_MON_1763294829"/>
    <w:bookmarkEnd w:id="40"/>
    <w:p w14:paraId="1E560969" w14:textId="4B8CBADF" w:rsidR="0005331C" w:rsidRDefault="009A2501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161" w14:anchorId="2E42208B">
          <v:shape id="_x0000_i1069" type="#_x0000_t75" style="width:523.5pt;height:207.75pt" o:ole="">
            <v:imagedata r:id="rId130" o:title=""/>
          </v:shape>
          <o:OLEObject Type="Embed" ProgID="Word.OpenDocumentText.12" ShapeID="_x0000_i1069" DrawAspect="Content" ObjectID="_1763408508" r:id="rId131"/>
        </w:object>
      </w:r>
    </w:p>
    <w:p w14:paraId="65B3B0F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982FC5" w14:textId="48006BD8" w:rsidR="0005331C" w:rsidRDefault="009A2501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دستکار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در زم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ز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به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شکل بس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از آنجا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شکل مورد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تغ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کند، خوب است که درک سطح پا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و خروج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خود 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EE766E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ADCFDE" w14:textId="5B37B9BE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40A8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انتقال </w:t>
      </w:r>
      <w:r w:rsidR="00F96D6E" w:rsidRPr="00F96D6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96D6E" w:rsidRPr="00F96D6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2F0C4F64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64E7DB5" w14:textId="67FC3510" w:rsidR="0005331C" w:rsidRPr="00294735" w:rsidRDefault="00BC77A1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جابجا کن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3C15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AC2B55E" w14:textId="2F8F694E" w:rsidR="0005331C" w:rsidRPr="00294735" w:rsidRDefault="005B505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656A3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B5058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B505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505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1" w:name="_MON_1763295175"/>
    <w:bookmarkEnd w:id="41"/>
    <w:p w14:paraId="6AB4926A" w14:textId="068D0F63" w:rsidR="0005331C" w:rsidRDefault="005B505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7DB1CA60">
          <v:shape id="_x0000_i1070" type="#_x0000_t75" style="width:523.5pt;height:180.75pt" o:ole="">
            <v:imagedata r:id="rId132" o:title=""/>
          </v:shape>
          <o:OLEObject Type="Embed" ProgID="Word.OpenDocumentText.12" ShapeID="_x0000_i1070" DrawAspect="Content" ObjectID="_1763408509" r:id="rId133"/>
        </w:object>
      </w:r>
    </w:p>
    <w:p w14:paraId="2C61E05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FB2AB3E" w14:textId="447A7027" w:rsidR="003F2C0D" w:rsidRP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انتقال با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است.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T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فقط با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بعد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شود و در زمان نوشتن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EC3CDC">
        <w:rPr>
          <w:rFonts w:ascii="Times New Roman" w:hAnsi="Times New Roman" w:cs="B Nazanin" w:hint="cs"/>
          <w:sz w:val="26"/>
          <w:szCs w:val="28"/>
          <w:rtl/>
          <w:lang w:bidi="fa-IR"/>
        </w:rPr>
        <w:t>َ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شکال 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منسوخ شده است. روش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8679A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باقی روش‌ها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ترج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ب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دو بعد</w:t>
      </w:r>
      <w:r w:rsidR="00BD60B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رسد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1E88921" w14:textId="7251BEA9" w:rsidR="0005331C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اضاف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شکل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permute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bookmarkStart w:id="42" w:name="_MON_1763295290"/>
    <w:bookmarkEnd w:id="42"/>
    <w:p w14:paraId="10E185D1" w14:textId="60290E05" w:rsidR="0005331C" w:rsidRDefault="003F2C0D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2A8B7587">
          <v:shape id="_x0000_i1071" type="#_x0000_t75" style="width:523.5pt;height:64.5pt" o:ole="">
            <v:imagedata r:id="rId134" o:title=""/>
          </v:shape>
          <o:OLEObject Type="Embed" ProgID="Word.OpenDocumentText.12" ShapeID="_x0000_i1071" DrawAspect="Content" ObjectID="_1763408510" r:id="rId135"/>
        </w:object>
      </w:r>
    </w:p>
    <w:p w14:paraId="6CEA9061" w14:textId="53174144" w:rsidR="0005331C" w:rsidRDefault="0073652C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مقدار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 شده همان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ن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74E3C811" w14:textId="77777777" w:rsid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0092855" w14:textId="47EA5242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صاف </w:t>
      </w:r>
      <w:r w:rsidR="00755CA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و مسطح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کردن </w:t>
      </w:r>
      <w:r w:rsidR="00933D7A" w:rsidRP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33D7A" w:rsidRPr="00933D7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A5D063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DC454CD" w14:textId="77CFF9C6" w:rsidR="0005331C" w:rsidRPr="00294735" w:rsidRDefault="005A418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تبد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FF6411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52C230A" w14:textId="5507EB67" w:rsidR="0005331C" w:rsidRPr="00294735" w:rsidRDefault="002337D2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2070EB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70527" w:rsidRPr="00370527">
        <w:rPr>
          <w:rFonts w:ascii="Times New Roman" w:hAnsi="Times New Roman" w:cs="B Nazanin"/>
          <w:sz w:val="26"/>
          <w:szCs w:val="28"/>
          <w:lang w:bidi="fa-IR"/>
        </w:rPr>
        <w:t>flatten</w:t>
      </w:r>
      <w:r w:rsidR="00370527" w:rsidRPr="003705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337D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337D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3" w:name="_MON_1763296235"/>
    <w:bookmarkEnd w:id="43"/>
    <w:p w14:paraId="494910FF" w14:textId="4C3B5B9D" w:rsidR="0005331C" w:rsidRDefault="00384FE6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2A40B915">
          <v:shape id="_x0000_i1072" type="#_x0000_t75" style="width:523.5pt;height:180.75pt" o:ole="">
            <v:imagedata r:id="rId136" o:title=""/>
          </v:shape>
          <o:OLEObject Type="Embed" ProgID="Word.OpenDocumentText.12" ShapeID="_x0000_i1072" DrawAspect="Content" ObjectID="_1763408511" r:id="rId137"/>
        </w:object>
      </w:r>
    </w:p>
    <w:p w14:paraId="131DE2BA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C8FB61C" w14:textId="213C20B7" w:rsidR="0005331C" w:rsidRDefault="00CD2676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مسطح 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کردن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تکن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</w:t>
      </w:r>
      <w:r w:rsidR="00731D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بعد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است.</w:t>
      </w:r>
    </w:p>
    <w:p w14:paraId="5C2C4ADC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143F00" w14:textId="342ED834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F08C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محاسبه </w:t>
      </w:r>
      <w:r w:rsidR="00FF1A7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نتایج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نقطه ا</w:t>
      </w:r>
      <w:r w:rsidR="00E04F4C" w:rsidRPr="00E04F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</w:p>
    <w:p w14:paraId="5BC1987F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D043480" w14:textId="4BC4BE20" w:rsidR="0005331C" w:rsidRPr="00294735" w:rsidRDefault="00141798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کن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55EEFB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61EF174" w14:textId="21C4A8F9" w:rsidR="0005331C" w:rsidRPr="00294735" w:rsidRDefault="00977169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4574B" w:rsidRPr="00C4574B">
        <w:rPr>
          <w:rFonts w:ascii="Times New Roman" w:hAnsi="Times New Roman" w:cs="B Nazanin"/>
          <w:sz w:val="26"/>
          <w:szCs w:val="28"/>
          <w:lang w:bidi="fa-IR"/>
        </w:rPr>
        <w:t>dot</w:t>
      </w:r>
      <w:r w:rsidR="00C4574B" w:rsidRPr="00C457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97716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7716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4" w:name="_MON_1763296833"/>
    <w:bookmarkEnd w:id="44"/>
    <w:p w14:paraId="1C21F544" w14:textId="0F8C4A4B" w:rsidR="0005331C" w:rsidRDefault="006D712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18D7563E">
          <v:shape id="_x0000_i1073" type="#_x0000_t75" style="width:523.5pt;height:203.25pt" o:ole="">
            <v:imagedata r:id="rId138" o:title=""/>
          </v:shape>
          <o:OLEObject Type="Embed" ProgID="Word.OpenDocumentText.12" ShapeID="_x0000_i1073" DrawAspect="Content" ObjectID="_1763408512" r:id="rId139"/>
        </w:object>
      </w:r>
    </w:p>
    <w:p w14:paraId="5DCAEA9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C95DE12" w14:textId="0E6FF9AF" w:rsidR="0005331C" w:rsidRDefault="006D712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محاسبه حاصل ضرب نقطه‌ا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همچن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="00C025D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شا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قبلاً در کتاب به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دو بردار برا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شباهت کس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. انجام 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در </w:t>
      </w:r>
      <w:proofErr w:type="spellStart"/>
      <w:r w:rsidRPr="006D712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جا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CPU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تواند مزا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چشمگ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مشکلات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داشته باشد.</w:t>
      </w:r>
    </w:p>
    <w:p w14:paraId="2C753C1F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903419" w14:textId="77777777" w:rsidR="0005331C" w:rsidRPr="002E04BA" w:rsidRDefault="0005331C" w:rsidP="0005331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F5FBD7F" w14:textId="059F0726" w:rsidR="00BB23AC" w:rsidRPr="000A5565" w:rsidRDefault="00000000" w:rsidP="00BB23A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40" w:history="1"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بردار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BB23AC"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کردن </w:t>
        </w:r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پخش با </w:t>
        </w:r>
        <w:proofErr w:type="spellStart"/>
        <w:r w:rsidR="00BB23AC" w:rsidRPr="00BB23A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6C1265C6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B212B7E" w14:textId="07821A00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A728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ضرب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528E59D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A1A4C00" w14:textId="2B94F4C0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ضرب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DE2783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42B86A4" w14:textId="3B0496B2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 پا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5" w:name="_MON_1763298446"/>
    <w:bookmarkEnd w:id="45"/>
    <w:p w14:paraId="64D90A2F" w14:textId="3F4B70C2" w:rsidR="0005331C" w:rsidRDefault="00EC36AB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0FEE7C3F">
          <v:shape id="_x0000_i1074" type="#_x0000_t75" style="width:523.5pt;height:203.25pt" o:ole="">
            <v:imagedata r:id="rId141" o:title=""/>
          </v:shape>
          <o:OLEObject Type="Embed" ProgID="Word.OpenDocumentText.12" ShapeID="_x0000_i1074" DrawAspect="Content" ObjectID="_1763408513" r:id="rId142"/>
        </w:object>
      </w:r>
    </w:p>
    <w:p w14:paraId="7568874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B147BAA" w14:textId="4A6132DC" w:rsidR="00EC36AB" w:rsidRPr="00EC36AB" w:rsidRDefault="00EC36AB" w:rsidP="00EC36A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EC36A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×، +، - و / پشت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اگرچه ضرب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احتمالاً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ج‌تر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در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دانستن 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ها 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جمع، تفر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تقس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 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461AF008" w14:textId="3BA81530" w:rsidR="0005331C" w:rsidRDefault="00163270" w:rsidP="00EC36A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جمع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با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6" w:name="_MON_1763298633"/>
    <w:bookmarkEnd w:id="46"/>
    <w:p w14:paraId="12774E22" w14:textId="1A699B40" w:rsidR="0005331C" w:rsidRDefault="008E2186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7C07060">
          <v:shape id="_x0000_i1075" type="#_x0000_t75" style="width:523.5pt;height:36.75pt" o:ole="">
            <v:imagedata r:id="rId143" o:title=""/>
          </v:shape>
          <o:OLEObject Type="Embed" ProgID="Word.OpenDocumentText.12" ShapeID="_x0000_i1075" DrawAspect="Content" ObjectID="_1763408514" r:id="rId144"/>
        </w:object>
      </w:r>
    </w:p>
    <w:p w14:paraId="1FBEA245" w14:textId="04587305" w:rsidR="00D760FB" w:rsidRDefault="00163270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تفریق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7" w:name="_MON_1763298716"/>
    <w:bookmarkEnd w:id="47"/>
    <w:p w14:paraId="6F640057" w14:textId="47C971CC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59BA966">
          <v:shape id="_x0000_i1076" type="#_x0000_t75" style="width:523.5pt;height:36.75pt" o:ole="">
            <v:imagedata r:id="rId145" o:title=""/>
          </v:shape>
          <o:OLEObject Type="Embed" ProgID="Word.OpenDocumentText.12" ShapeID="_x0000_i1076" DrawAspect="Content" ObjectID="_1763408515" r:id="rId146"/>
        </w:object>
      </w:r>
    </w:p>
    <w:p w14:paraId="6B72A445" w14:textId="72FE4E8D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تقس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8" w:name="_MON_1763298893"/>
    <w:bookmarkEnd w:id="48"/>
    <w:p w14:paraId="2814E953" w14:textId="13B2A6E3" w:rsidR="00D760FB" w:rsidRDefault="000565A1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7D2ABBC6">
          <v:shape id="_x0000_i1077" type="#_x0000_t75" style="width:523.5pt;height:36.75pt" o:ole="">
            <v:imagedata r:id="rId147" o:title=""/>
          </v:shape>
          <o:OLEObject Type="Embed" ProgID="Word.OpenDocumentText.12" ShapeID="_x0000_i1077" DrawAspect="Content" ObjectID="_1763408516" r:id="rId148"/>
        </w:object>
      </w:r>
    </w:p>
    <w:p w14:paraId="2C5119F0" w14:textId="77777777" w:rsidR="00404DF1" w:rsidRDefault="00404DF1" w:rsidP="00404DF1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04029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1A1D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473FEE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AD9C5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AE69B8F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FE1697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F47D8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47A5A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8E9326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B250F6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12464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4DF348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F2E637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B24A553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138ACAA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1A4A56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6225F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DA874D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EC61667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73AF4B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3B9A0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10EB664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EC5767B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1AB4855" w14:textId="7C6EFF5C" w:rsidR="0095548B" w:rsidRPr="00294735" w:rsidRDefault="0095548B" w:rsidP="009554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 xml:space="preserve">21.1 </w:t>
      </w:r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Autograd</w:t>
      </w:r>
      <w:proofErr w:type="spellEnd"/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230289E5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370E5B2" w14:textId="668E9350" w:rsidR="0095548B" w:rsidRPr="00294735" w:rsidRDefault="00BC0CBD" w:rsidP="0095548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</w:t>
      </w:r>
      <w:proofErr w:type="spellStart"/>
      <w:r w:rsidRPr="00BC0CB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و ذخ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ان‌ها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انتشار به جلو و انتشار به عقب استفاده کن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D289D6E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A2C4E8A" w14:textId="412373EF" w:rsidR="0095548B" w:rsidRPr="00294735" w:rsidRDefault="00AF0FA1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ها را با گز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requires_grad</w:t>
      </w:r>
      <w:proofErr w:type="spellEnd"/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رو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True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 ا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9" w:name="_MON_1763299452"/>
    <w:bookmarkEnd w:id="49"/>
    <w:p w14:paraId="40CDEC35" w14:textId="24780B49" w:rsidR="0095548B" w:rsidRDefault="001A5E57" w:rsidP="0095548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067" w14:anchorId="54A469C7">
          <v:shape id="_x0000_i1078" type="#_x0000_t75" style="width:523.5pt;height:252pt" o:ole="">
            <v:imagedata r:id="rId149" o:title=""/>
          </v:shape>
          <o:OLEObject Type="Embed" ProgID="Word.OpenDocumentText.12" ShapeID="_x0000_i1078" DrawAspect="Content" ObjectID="_1763408517" r:id="rId150"/>
        </w:object>
      </w:r>
    </w:p>
    <w:p w14:paraId="36EB928F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F402798" w14:textId="4E2BA89B" w:rsidR="007245E3" w:rsidRPr="007245E3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اصل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عامل 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در محبوب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عنوان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توانا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محاسبه، ذخ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تجسم آسان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محققان و علاقه مندان به ساخت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ابتدا</w:t>
      </w:r>
      <w:r w:rsidR="000B25AC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0662419C" w14:textId="5187870B" w:rsidR="0095548B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 غ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چرخه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جهت دار (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DAG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)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 داشتن رکورد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تمام داده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و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بر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 استفاده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امر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فوق‌العاده مف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به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مراقب باش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چه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اعما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هنگام کار با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،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بدون «شکستن نمودار»</w:t>
      </w:r>
      <w:r w:rsidR="005F1B70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8"/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توص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0" w:name="_MON_1763299804"/>
    <w:bookmarkEnd w:id="50"/>
    <w:p w14:paraId="23F75EFF" w14:textId="7CF04811" w:rsidR="001A5E57" w:rsidRPr="00EC36AB" w:rsidRDefault="000B25AC" w:rsidP="001A5E5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64042684">
          <v:shape id="_x0000_i1079" type="#_x0000_t75" style="width:523.5pt;height:101.25pt" o:ole="">
            <v:imagedata r:id="rId151" o:title=""/>
          </v:shape>
          <o:OLEObject Type="Embed" ProgID="Word.OpenDocumentText.12" ShapeID="_x0000_i1079" DrawAspect="Content" ObjectID="_1763408518" r:id="rId152"/>
        </w:object>
      </w:r>
    </w:p>
    <w:p w14:paraId="459DDFED" w14:textId="640D7EF5" w:rsidR="0095548B" w:rsidRDefault="0059090E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، با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متد ()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detach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فراخوان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 را شکسته و در نت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توانا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شکند. در حال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939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قطعا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تواند مف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ارزش دانستن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دارد که جدا کردن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97B6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محا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090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جلوگ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41DB16D8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CFBDEB0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4D35C6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AA63CE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06BEA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ACF949F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0DA2456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A2B7B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591BA9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7EF3BD7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C477CBD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3BC7E83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DE3FC2B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6507518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0A4168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7651817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CB02C5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2DE7DD9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CB161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B4D4464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FE04232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47277C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6CB9409A" w14:textId="77777777" w:rsidR="00A579EE" w:rsidRDefault="00A579EE" w:rsidP="00A579E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6316CDC" w14:textId="3C00C1C7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22 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شبکه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عصب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Pr="008D29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‌های </w:t>
      </w:r>
      <w:r w:rsidRPr="008D29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بدون ساختار</w:t>
      </w:r>
    </w:p>
    <w:p w14:paraId="7129FB8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2A442EF" w14:textId="7377045B" w:rsidR="008D29D3" w:rsidRPr="00AE51D8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.0 مقدمه</w:t>
      </w:r>
    </w:p>
    <w:p w14:paraId="4857B988" w14:textId="64D74926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فصل قبل، ما بر رو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شبکه 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جدول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تمرکز کرد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بزرگتر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شرفت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در چند سال گذشته در واقع شامل استفاده از شبکه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ساختار، مانند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کار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بدون ساختار کم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از کار با منابع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ساخت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6875738A" w14:textId="18BD7E01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قدرتمند است، جا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«کلاس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ک»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درخت‌ها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 معمولاً نم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تفاوت‌ها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ظر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صدا،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وها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غ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ثبت کنند. ما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این فصل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خاص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متن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410B9715" w14:textId="7CDE6CDD" w:rsidR="008D29D3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تحت نظارت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و تصاو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«انواع»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دارد. در ز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نمونه آورده شده است (اگرچه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 جامع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):</w:t>
      </w:r>
    </w:p>
    <w:p w14:paraId="66CFBADA" w14:textId="0AFFBE5F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هات داگ است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402139" w14:textId="70E14493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انتقال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(مثال: استفاده از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زم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‌شده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مانند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BERT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تنظ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هرزنامه بودن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نبودن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1947745B" w14:textId="77777777" w:rsidR="006E56F4" w:rsidRP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تشخ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عنوان مثال: شناسا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طبقه بند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در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29346DD4" w14:textId="65478912" w:rsidR="006E56F4" w:rsidRDefault="006E56F4" w:rsidP="006E56F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مولد (مثال: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متن را بر اساس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مانند مدل‌ها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GPT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4AFE263B" w14:textId="2E7F4E63" w:rsidR="006E56F4" w:rsidRPr="006E56F4" w:rsidRDefault="006E56F4" w:rsidP="006E56F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با افزا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کالا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شدن روزافزون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، راه حل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منبع باز و سازمان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مقابله با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آسان تر شده اند. در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از چند کتابخانه کل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نقطه</w:t>
      </w:r>
      <w:r w:rsidR="00643AB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 خود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به طور خ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اص،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از کتابخانه‌ها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6E56F4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 xml:space="preserve">Transformers </w:t>
      </w:r>
      <w:r w:rsidR="007B7D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Python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مجموعه‌ا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F47A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وظایف و </w:t>
      </w:r>
      <w:r w:rsidR="00B47E21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داده‌ها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تصو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E56F4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6E56F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E56F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E56F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4AFDAFD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9711E5D" w14:textId="53EC9B8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.1 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B1756C" w:rsidRPr="00B1756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1756C" w:rsidRPr="00B1756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3A6926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84B513C" w14:textId="33AEF353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784025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C417AA5" w14:textId="25058C3F" w:rsidR="008D29D3" w:rsidRPr="00294735" w:rsidRDefault="00B1756C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</w:t>
      </w:r>
      <w:r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9"/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B1756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756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756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756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1" w:name="_MON_1763387385"/>
    <w:bookmarkEnd w:id="51"/>
    <w:p w14:paraId="770AF669" w14:textId="311805FF" w:rsidR="008D29D3" w:rsidRDefault="0056142E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001" w14:anchorId="39CDBBBA">
          <v:shape id="_x0000_i1080" type="#_x0000_t75" style="width:523.5pt;height:750pt" o:ole="">
            <v:imagedata r:id="rId153" o:title=""/>
          </v:shape>
          <o:OLEObject Type="Embed" ProgID="Word.OpenDocumentText.12" ShapeID="_x0000_i1080" DrawAspect="Content" ObjectID="_1763408519" r:id="rId154"/>
        </w:object>
      </w:r>
    </w:p>
    <w:p w14:paraId="7A9C1EB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4D59270F" w14:textId="5921C487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شبکه‌ها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عصب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کانولوشنال معمولاً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27DA6">
        <w:rPr>
          <w:rFonts w:ascii="Times New Roman" w:hAnsi="Times New Roman" w:cs="B Nazanin" w:hint="cs"/>
          <w:sz w:val="26"/>
          <w:szCs w:val="28"/>
          <w:rtl/>
          <w:lang w:bidi="fa-IR"/>
        </w:rPr>
        <w:t>عملکردهایی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 آنها معمولاً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کاملاً متصل تشک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</w:t>
      </w:r>
    </w:p>
    <w:p w14:paraId="5322FBE8" w14:textId="508D29AD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کانولوشن،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کانولوشن با اعمال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ناح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اندازه </w:t>
      </w:r>
      <w:r w:rsidR="00BC42E6">
        <w:rPr>
          <w:rFonts w:ascii="Times New Roman" w:hAnsi="Times New Roman" w:cs="B Nazanin" w:hint="cs"/>
          <w:sz w:val="26"/>
          <w:szCs w:val="28"/>
          <w:rtl/>
          <w:lang w:bidi="fa-IR"/>
        </w:rPr>
        <w:t>کانولوشن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کنند. وزن‌ها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سپس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را 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کار طبقه‌بند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ح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دهند. به عنوان مثال، اگر مدل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دست فرد را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دهد، ممکن است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انگشتان را ب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026DE82" w14:textId="4C145AB1" w:rsidR="0056142E" w:rsidRPr="0056142E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هدف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معمولاً کاهش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از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همچن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شده بر رو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بخش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کند، اما ه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در عوض، ابعاد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انجام حداکثر ادغام (جا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ف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لتر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بالاتر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انتخاب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ادغام متوسط (که در آن به طور متوسط از پ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کسل‌ها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) کاهش م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2525294" w14:textId="10D05070" w:rsidR="008D29D3" w:rsidRDefault="0056142E" w:rsidP="0056142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نها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CD5233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CD52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کاملا متصل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>توان با چ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تابع فعال ساز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6142E">
        <w:rPr>
          <w:rFonts w:ascii="Times New Roman" w:hAnsi="Times New Roman" w:cs="B Nazanin"/>
          <w:sz w:val="26"/>
          <w:szCs w:val="28"/>
          <w:lang w:bidi="fa-IR"/>
        </w:rPr>
        <w:t>softmax</w:t>
      </w:r>
      <w:proofErr w:type="spellEnd"/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56142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6142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کرد.</w:t>
      </w:r>
    </w:p>
    <w:p w14:paraId="40BDBCDC" w14:textId="2ADCD372" w:rsidR="008D29D3" w:rsidRPr="0056142E" w:rsidRDefault="008D29D3" w:rsidP="0056142E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8E532B6" w14:textId="4C1E3E10" w:rsidR="0056142E" w:rsidRPr="002E04BA" w:rsidRDefault="00000000" w:rsidP="0056142E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5" w:history="1"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شبکه</w:t>
        </w:r>
        <w:r w:rsidR="004E214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‌های 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عصب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کانولوشنال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(</w:t>
        </w:r>
        <w:r w:rsidR="0056142E" w:rsidRPr="0056142E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CNN</w:t>
        </w:r>
        <w:r w:rsidR="0056142E" w:rsidRPr="0056142E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)</w:t>
        </w:r>
      </w:hyperlink>
    </w:p>
    <w:p w14:paraId="4A0325DA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5D0058B" w14:textId="182DA54E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56142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.2 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 شبکه عصب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FB508B" w:rsidRPr="00FB508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B508B" w:rsidRPr="00FB508B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8718E2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767FE62" w14:textId="0A9A3FD9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B96CB9E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0E5A51" w14:textId="2E790916" w:rsidR="008D29D3" w:rsidRPr="00294735" w:rsidRDefault="00325E99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25E9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اول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اندازه دا</w:t>
      </w:r>
      <w:r w:rsidRPr="00325E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25E9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25E9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لغات شما باشد:</w:t>
      </w:r>
    </w:p>
    <w:bookmarkStart w:id="52" w:name="_MON_1763389363"/>
    <w:bookmarkEnd w:id="52"/>
    <w:p w14:paraId="30217657" w14:textId="50CE214B" w:rsidR="008D29D3" w:rsidRPr="004E287A" w:rsidRDefault="000347A5" w:rsidP="004E287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97" w14:anchorId="24A7AF9B">
          <v:shape id="_x0000_i1081" type="#_x0000_t75" style="width:523.5pt;height:730.5pt" o:ole="">
            <v:imagedata r:id="rId156" o:title=""/>
          </v:shape>
          <o:OLEObject Type="Embed" ProgID="Word.OpenDocumentText.12" ShapeID="_x0000_i1081" DrawAspect="Content" ObjectID="_1763408520" r:id="rId157"/>
        </w:object>
      </w:r>
      <w:r w:rsidR="008D29D3"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EC5A307" w14:textId="6AACB287" w:rsidR="008D29D3" w:rsidRDefault="00374075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برخلاف تصاو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متن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ذاتا غ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قبل از آموزش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مدل، با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بتواند از آن استفاده کند تا بفهمد کدام کلمات و ترک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ب‌ها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برا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طبقه‌بند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هستند.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از</w:t>
      </w:r>
      <w:proofErr w:type="spellStart"/>
      <w:r w:rsidRPr="00374075">
        <w:rPr>
          <w:rFonts w:ascii="Times New Roman" w:hAnsi="Times New Roman" w:cs="B Nazanin"/>
          <w:sz w:val="26"/>
          <w:szCs w:val="28"/>
          <w:lang w:bidi="fa-IR"/>
        </w:rPr>
        <w:t>CountVetorizer</w:t>
      </w:r>
      <w:proofErr w:type="spellEnd"/>
      <w:r w:rsidRPr="0037407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C654A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="00C654AF" w:rsidRPr="00374075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C654AF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بر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رمزگذار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واژگان به عنوان بردار به اندازه</w:t>
      </w:r>
      <w:r w:rsidR="00FB628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 واژگان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کلمه به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خاص در بردار اختصاص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شود، و مقدار در آن مکان</w:t>
      </w:r>
      <w:r w:rsidR="002B2A0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دفعات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تکرار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کلمه است</w:t>
      </w:r>
      <w:r w:rsidR="00A70C6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پاراگراف مشخص ظاهر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شود. در ا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با نگاه کردن به مجموعه آموزش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م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واژگان را بب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407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3" w:name="_MON_1763389774"/>
    <w:bookmarkEnd w:id="53"/>
    <w:p w14:paraId="194CA9C6" w14:textId="744E2F29" w:rsidR="008D29D3" w:rsidRPr="002E04BA" w:rsidRDefault="00745F7F" w:rsidP="00745F7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3FEC59F4">
          <v:shape id="_x0000_i1082" type="#_x0000_t75" style="width:523.5pt;height:36pt" o:ole="">
            <v:imagedata r:id="rId158" o:title=""/>
          </v:shape>
          <o:OLEObject Type="Embed" ProgID="Word.OpenDocumentText.12" ShapeID="_x0000_i1082" DrawAspect="Content" ObjectID="_1763408521" r:id="rId159"/>
        </w:objec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ما از هم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در اول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لا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ورود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: </w:t>
      </w:r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 xml:space="preserve">self.fc1 = 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nn.Linear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spellStart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X_train.shape</w:t>
      </w:r>
      <w:proofErr w:type="spellEnd"/>
      <w:r w:rsidR="00374075" w:rsidRPr="00374075">
        <w:rPr>
          <w:rFonts w:ascii="Times New Roman" w:hAnsi="Times New Roman" w:cs="B Nazanin"/>
          <w:sz w:val="26"/>
          <w:szCs w:val="28"/>
          <w:lang w:bidi="fa-IR"/>
        </w:rPr>
        <w:t>[1], 128)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عملکرد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>به شبکه ما اجازه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آنچه را که به آن تعب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گو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بیاموزد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یعنی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بازنما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 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که از 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یک یادگیری تحت نظارت مانند کاری که در این بخش انجام دادیم آمده است.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به ما امکان م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</w:t>
      </w:r>
      <w:r w:rsidR="00C11763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۱۲۸ را 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بگ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اگرچه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درجه اول برا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خاص و واژگان مف</w:t>
      </w:r>
      <w:r w:rsidR="00374075" w:rsidRPr="0037407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74075" w:rsidRPr="0037407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74075" w:rsidRPr="00374075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بود.</w:t>
      </w:r>
    </w:p>
    <w:p w14:paraId="2D19E081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C68AF4" w14:textId="514FA0C1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 w:rsid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تصو</w:t>
      </w:r>
      <w:r w:rsidR="003E0370" w:rsidRPr="003E037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E0370" w:rsidRPr="003E037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5FCDA787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FA0CDAB" w14:textId="2B9A0653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6FEFAFB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EEF2B59" w14:textId="1F532B6F" w:rsidR="008D29D3" w:rsidRPr="00294735" w:rsidRDefault="003E0370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Pr="003E0370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3E0370">
        <w:rPr>
          <w:rFonts w:ascii="Times New Roman" w:hAnsi="Times New Roman" w:cs="B Nazanin"/>
          <w:sz w:val="26"/>
          <w:szCs w:val="28"/>
          <w:lang w:bidi="fa-IR"/>
        </w:rPr>
        <w:t>torchvision</w:t>
      </w:r>
      <w:proofErr w:type="spellEnd"/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خود استفاده کن</w:t>
      </w:r>
      <w:r w:rsidRPr="003E03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03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037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4" w:name="_MON_1763392022"/>
    <w:bookmarkEnd w:id="54"/>
    <w:p w14:paraId="385EF011" w14:textId="32184433" w:rsidR="008D29D3" w:rsidRDefault="00495767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387" w14:anchorId="50088967">
          <v:shape id="_x0000_i1096" type="#_x0000_t75" style="width:523.5pt;height:765.75pt" o:ole="">
            <v:imagedata r:id="rId160" o:title=""/>
          </v:shape>
          <o:OLEObject Type="Embed" ProgID="Word.OpenDocumentText.12" ShapeID="_x0000_i1096" DrawAspect="Content" ObjectID="_1763408522" r:id="rId161"/>
        </w:object>
      </w:r>
    </w:p>
    <w:p w14:paraId="2D2C8409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57900441" w14:textId="6399ECD9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در حوزه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 و تصاو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به‌جا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ابتدا، به‌و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از مدل‌ها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شروع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جاساز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اط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لاعات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 بزرگ‌تر،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را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جد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اطلاعات برچسب‌گذار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علاوه بر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اطلاعات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 که اصلاً در مجموعه داده آموزش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ثبت نشده باشد، که منجر به بهبود عملکر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شود.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معروف است.</w:t>
      </w:r>
    </w:p>
    <w:p w14:paraId="4B001904" w14:textId="3968BC9D" w:rsidR="008D29D3" w:rsidRDefault="007A07E7" w:rsidP="007A07E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وزن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از مدل </w:t>
      </w:r>
      <w:proofErr w:type="spellStart"/>
      <w:r w:rsidRPr="007A07E7">
        <w:rPr>
          <w:rFonts w:ascii="Times New Roman" w:hAnsi="Times New Roman" w:cs="B Nazanin"/>
          <w:sz w:val="26"/>
          <w:szCs w:val="28"/>
          <w:lang w:bidi="fa-IR"/>
        </w:rPr>
        <w:t>ViT</w:t>
      </w:r>
      <w:proofErr w:type="spellEnd"/>
      <w:r w:rsidRPr="007A07E7">
        <w:rPr>
          <w:rFonts w:ascii="Times New Roman" w:hAnsi="Times New Roman" w:cs="B Nazanin"/>
          <w:sz w:val="26"/>
          <w:szCs w:val="28"/>
          <w:lang w:bidi="fa-IR"/>
        </w:rPr>
        <w:t xml:space="preserve"> (Vision Transformer)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گوگل بارگ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. سپس، از کتابخانه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طبقه‌بند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مجموعه داده‌ها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 </w:t>
      </w:r>
      <w:r w:rsidRPr="007A07E7">
        <w:rPr>
          <w:rFonts w:ascii="Times New Roman" w:hAnsi="Times New Roman" w:cs="B Nazanin"/>
          <w:sz w:val="26"/>
          <w:szCs w:val="28"/>
          <w:lang w:bidi="fa-IR"/>
        </w:rPr>
        <w:t>MNIST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، مجموعه داده‌ا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از اقلام لباس، استفاده م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 بر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در هر مجموعه داده ب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کرد، و کتابخانه </w:t>
      </w:r>
      <w:r w:rsidR="007F6737" w:rsidRPr="007F67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7F6737" w:rsidRPr="007F673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رابط سطح بالا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از مدل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بزرگتر و از پ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نوشتن مقدار ز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 xml:space="preserve"> کد استفاده کن</w:t>
      </w:r>
      <w:r w:rsidRPr="007A07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07E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A07E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08A70D2A" w14:textId="6C1825F3" w:rsidR="008D29D3" w:rsidRPr="007A07E7" w:rsidRDefault="008D29D3" w:rsidP="007A07E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4E4BC2CC" w14:textId="6F5E6C48" w:rsidR="007A07E7" w:rsidRPr="000A5565" w:rsidRDefault="00000000" w:rsidP="007A07E7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62" w:history="1"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وب‌سا</w:t>
        </w:r>
        <w:r w:rsidR="007A07E7" w:rsidRPr="007A07E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7E7" w:rsidRPr="007A07E7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و مستندات </w:t>
        </w:r>
        <w:r w:rsidR="007A07E7" w:rsidRPr="007A07E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</w:t>
        </w:r>
      </w:hyperlink>
    </w:p>
    <w:p w14:paraId="0BB0C992" w14:textId="77777777" w:rsidR="008D29D3" w:rsidRDefault="008D29D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319A31" w14:textId="7BDCFA58" w:rsidR="008D29D3" w:rsidRPr="00294735" w:rsidRDefault="008D29D3" w:rsidP="008D29D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 w:rsidR="0049576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.4 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تنظ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دق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ق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مدل از پ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آموزش‌دیده</w:t>
      </w:r>
      <w:r w:rsidR="007F6737">
        <w:rPr>
          <w:rFonts w:ascii="Times New Roman" w:hAnsi="Times New Roman" w:cs="B Nazanin" w:hint="eastAsia"/>
          <w:b/>
          <w:bCs/>
          <w:sz w:val="26"/>
          <w:szCs w:val="28"/>
          <w:lang w:bidi="fa-IR"/>
        </w:rPr>
        <w:t>‌</w:t>
      </w:r>
      <w:r w:rsid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شده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برا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7F6737" w:rsidRPr="007F673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F6737" w:rsidRPr="007F673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</w:t>
      </w:r>
    </w:p>
    <w:p w14:paraId="41F50D76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1124287" w14:textId="1D854675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شما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را با استفاده از آموخته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="00FE0486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FE0486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ده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8F2D00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3BE51DC" w14:textId="2B1434F2" w:rsidR="008D29D3" w:rsidRPr="00294735" w:rsidRDefault="00FA2C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r w:rsidR="00FE0486" w:rsidRPr="00FE0486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="00FE0486" w:rsidRPr="00FE048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FA2C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A2C6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A2C6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5" w:name="_MON_1763408280"/>
    <w:bookmarkEnd w:id="55"/>
    <w:p w14:paraId="17573E3D" w14:textId="2B58291E" w:rsidR="008D29D3" w:rsidRDefault="005E0EDD" w:rsidP="008D29D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5198" w14:anchorId="002EA11F">
          <v:shape id="_x0000_i1105" type="#_x0000_t75" style="width:523.5pt;height:759pt" o:ole="">
            <v:imagedata r:id="rId163" o:title=""/>
          </v:shape>
          <o:OLEObject Type="Embed" ProgID="Word.OpenDocumentText.12" ShapeID="_x0000_i1105" DrawAspect="Content" ObjectID="_1763408523" r:id="rId164"/>
        </w:object>
      </w:r>
    </w:p>
    <w:p w14:paraId="08FB716C" w14:textId="77777777" w:rsidR="008D29D3" w:rsidRPr="00294735" w:rsidRDefault="008D29D3" w:rsidP="008D29D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313AE5BF" w14:textId="3E759187" w:rsidR="008D29D3" w:rsidRDefault="00BA3963" w:rsidP="008D29D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درست مانند استفاده از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90C7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آموزش‌د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02F8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D76C81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مورد زبان دارند، ز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معمولاً در ط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منابع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 آموزش داده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هنگام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پ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>آموزش‌دیده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شروع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انجام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موجود را با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لا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خود عوض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به ما امکان 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وزن‌ها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را که قبلاً آموخته‌ا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متناسب با وظا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خود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F51C96" w14:textId="5BC8CC0F" w:rsidR="00BA3963" w:rsidRDefault="00BA3963" w:rsidP="00BA396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در حال تنظ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تشخ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آ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A3963">
        <w:rPr>
          <w:rFonts w:ascii="Times New Roman" w:hAnsi="Times New Roman" w:cs="B Nazanin"/>
          <w:sz w:val="26"/>
          <w:szCs w:val="28"/>
          <w:lang w:bidi="fa-IR"/>
        </w:rPr>
        <w:t>IMDB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(1)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(0) بوده است.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آموزش داده شده </w:t>
      </w:r>
      <w:r w:rsidR="004E21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که 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مجموعه بزرگ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کلمات و زم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هر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ک،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علاوه بر وزن شبکه عصب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آموزش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آموخ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ته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ارائه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دهد. 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</w:t>
      </w:r>
      <w:r w:rsidR="004E214F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دهد که از تمام کارها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در آموزش مدل </w:t>
      </w:r>
      <w:proofErr w:type="spellStart"/>
      <w:r w:rsidRPr="00BA3963">
        <w:rPr>
          <w:rFonts w:ascii="Times New Roman" w:hAnsi="Times New Roman" w:cs="B Nazanin"/>
          <w:sz w:val="26"/>
          <w:szCs w:val="28"/>
          <w:lang w:bidi="fa-IR"/>
        </w:rPr>
        <w:t>DistilBERT</w:t>
      </w:r>
      <w:proofErr w:type="spellEnd"/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برا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خود، که در 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طبقه بند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نقدها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لم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تغ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A396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A396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A396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2D09373" w14:textId="1E609E9A" w:rsidR="00A579EE" w:rsidRPr="00BA3963" w:rsidRDefault="00BA3963" w:rsidP="00BA3963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9D9E57E" w14:textId="5A9592D2" w:rsidR="00BA3963" w:rsidRPr="00BA3963" w:rsidRDefault="00000000" w:rsidP="00BA396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65" w:history="1"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BA3963"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متن در</w:t>
        </w:r>
        <w:r w:rsidR="00BA3963" w:rsidRPr="00BA396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کتابخانه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BA3963" w:rsidRPr="00BA396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transformers</w:t>
        </w:r>
      </w:hyperlink>
    </w:p>
    <w:sectPr w:rsidR="00BA3963" w:rsidRPr="00BA3963" w:rsidSect="0041208B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1257D" w14:textId="77777777" w:rsidR="003110AD" w:rsidRDefault="003110AD" w:rsidP="00617FFB">
      <w:pPr>
        <w:spacing w:after="0" w:line="240" w:lineRule="auto"/>
      </w:pPr>
      <w:r>
        <w:separator/>
      </w:r>
    </w:p>
  </w:endnote>
  <w:endnote w:type="continuationSeparator" w:id="0">
    <w:p w14:paraId="41736C94" w14:textId="77777777" w:rsidR="003110AD" w:rsidRDefault="003110AD" w:rsidP="0061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-ItalicMT">
    <w:altName w:val="Courier New"/>
    <w:charset w:val="00"/>
    <w:family w:val="roman"/>
    <w:pitch w:val="default"/>
  </w:font>
  <w:font w:name="CourierNewPS-BoldMT">
    <w:altName w:val="Courier New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266EB" w14:textId="77777777" w:rsidR="003110AD" w:rsidRDefault="003110AD" w:rsidP="00617FFB">
      <w:pPr>
        <w:spacing w:after="0" w:line="240" w:lineRule="auto"/>
      </w:pPr>
      <w:r>
        <w:separator/>
      </w:r>
    </w:p>
  </w:footnote>
  <w:footnote w:type="continuationSeparator" w:id="0">
    <w:p w14:paraId="400736D3" w14:textId="77777777" w:rsidR="003110AD" w:rsidRDefault="003110AD" w:rsidP="00617FFB">
      <w:pPr>
        <w:spacing w:after="0" w:line="240" w:lineRule="auto"/>
      </w:pPr>
      <w:r>
        <w:continuationSeparator/>
      </w:r>
    </w:p>
  </w:footnote>
  <w:footnote w:id="1">
    <w:p w14:paraId="43D26261" w14:textId="651BCDDB" w:rsidR="000C2DAD" w:rsidRDefault="000C2DA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Parquet</w:t>
      </w:r>
    </w:p>
  </w:footnote>
  <w:footnote w:id="2">
    <w:p w14:paraId="16451259" w14:textId="3A2F6827" w:rsidR="00772A36" w:rsidRDefault="00772A3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196FC4" w:rsidRPr="00196FC4">
        <w:rPr>
          <w:lang w:bidi="fa-IR"/>
        </w:rPr>
        <w:t>Apache Parquet documentation</w:t>
      </w:r>
    </w:p>
  </w:footnote>
  <w:footnote w:id="3">
    <w:p w14:paraId="4AC9A87B" w14:textId="55D75BB1" w:rsidR="00D6517C" w:rsidRDefault="00D6517C" w:rsidP="00D6517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4343DC" w:rsidRPr="004343DC">
        <w:rPr>
          <w:lang w:bidi="fa-IR"/>
        </w:rPr>
        <w:t>Apache Avro documentation</w:t>
      </w:r>
    </w:p>
  </w:footnote>
  <w:footnote w:id="4">
    <w:p w14:paraId="0D208149" w14:textId="7C8208D4" w:rsidR="00774D58" w:rsidRDefault="00774D5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774D58">
        <w:rPr>
          <w:lang w:bidi="fa-IR"/>
        </w:rPr>
        <w:t xml:space="preserve">Querying </w:t>
      </w:r>
      <w:proofErr w:type="gramStart"/>
      <w:r w:rsidRPr="00774D58">
        <w:rPr>
          <w:lang w:bidi="fa-IR"/>
        </w:rPr>
        <w:t>a</w:t>
      </w:r>
      <w:proofErr w:type="gramEnd"/>
      <w:r w:rsidRPr="00774D58">
        <w:rPr>
          <w:lang w:bidi="fa-IR"/>
        </w:rPr>
        <w:t xml:space="preserve"> SQLite Database</w:t>
      </w:r>
    </w:p>
  </w:footnote>
  <w:footnote w:id="5">
    <w:p w14:paraId="36DB4E36" w14:textId="7723C84D" w:rsidR="00E067B1" w:rsidRDefault="00E067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query</w:t>
      </w:r>
    </w:p>
  </w:footnote>
  <w:footnote w:id="6">
    <w:p w14:paraId="3681DC17" w14:textId="70CACD91" w:rsidR="00117EFA" w:rsidRDefault="00117E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</w:t>
      </w:r>
      <w:r w:rsidRPr="00C87F4E">
        <w:rPr>
          <w:rtl/>
          <w:lang w:bidi="fa-IR"/>
        </w:rPr>
        <w:t>3</w:t>
      </w:r>
      <w:r>
        <w:rPr>
          <w:lang w:bidi="fa-IR"/>
        </w:rPr>
        <w:t xml:space="preserve"> Bucket</w:t>
      </w:r>
    </w:p>
  </w:footnote>
  <w:footnote w:id="7">
    <w:p w14:paraId="1ED86CF2" w14:textId="0CB3F76A" w:rsidR="005517DF" w:rsidRDefault="005517D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object</w:t>
      </w:r>
    </w:p>
  </w:footnote>
  <w:footnote w:id="8">
    <w:p w14:paraId="75023F13" w14:textId="051845F6" w:rsidR="00EB1A35" w:rsidRDefault="00EB1A3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EB1A35">
        <w:rPr>
          <w:lang w:bidi="fa-IR"/>
        </w:rPr>
        <w:t>subpopulations</w:t>
      </w:r>
    </w:p>
  </w:footnote>
  <w:footnote w:id="9">
    <w:p w14:paraId="3124FE65" w14:textId="7175429D" w:rsidR="0053718E" w:rsidRDefault="0053718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pipeline</w:t>
      </w:r>
    </w:p>
  </w:footnote>
  <w:footnote w:id="10">
    <w:p w14:paraId="1AC0400A" w14:textId="3A0E4999" w:rsidR="004D2E27" w:rsidRDefault="004D2E2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812EED">
        <w:rPr>
          <w:rFonts w:hint="cs"/>
          <w:rtl/>
          <w:lang w:bidi="fa-IR"/>
        </w:rPr>
        <w:t xml:space="preserve"> </w:t>
      </w:r>
      <w:r w:rsidR="00812EED">
        <w:rPr>
          <w:lang w:bidi="fa-IR"/>
        </w:rPr>
        <w:t>entities</w:t>
      </w:r>
    </w:p>
  </w:footnote>
  <w:footnote w:id="11">
    <w:p w14:paraId="4DAA42FC" w14:textId="1F94E4B4" w:rsidR="00974E43" w:rsidRDefault="00974E43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2">
    <w:p w14:paraId="33915760" w14:textId="682956D4" w:rsidR="00660D1E" w:rsidRDefault="00660D1E">
      <w:pPr>
        <w:pStyle w:val="FootnoteText"/>
      </w:pPr>
      <w:r>
        <w:rPr>
          <w:rStyle w:val="FootnoteReference"/>
        </w:rPr>
        <w:footnoteRef/>
      </w:r>
      <w:r>
        <w:t xml:space="preserve"> - </w:t>
      </w:r>
      <w:r w:rsidR="00DD453D">
        <w:t>S</w:t>
      </w:r>
      <w:r>
        <w:t xml:space="preserve">entiment </w:t>
      </w:r>
      <w:r w:rsidR="00DD453D">
        <w:t xml:space="preserve">Analysis </w:t>
      </w:r>
    </w:p>
  </w:footnote>
  <w:footnote w:id="13">
    <w:p w14:paraId="21D027EB" w14:textId="2C300024" w:rsidR="009C3F7D" w:rsidRDefault="009C3F7D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4">
    <w:p w14:paraId="40A454B6" w14:textId="3315C26D" w:rsidR="00D32524" w:rsidRDefault="00D3252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15">
    <w:p w14:paraId="4B8DBA84" w14:textId="06EB9574" w:rsidR="009F1189" w:rsidRDefault="009F118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16">
    <w:p w14:paraId="526F40ED" w14:textId="48C4FD07" w:rsidR="00271857" w:rsidRDefault="0027185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  <w:footnote w:id="17">
    <w:p w14:paraId="60A6B3CE" w14:textId="639CA088" w:rsidR="0049258D" w:rsidRDefault="0049258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Random Forests</w:t>
      </w:r>
    </w:p>
  </w:footnote>
  <w:footnote w:id="18">
    <w:p w14:paraId="223FD54B" w14:textId="2C0636A5" w:rsidR="0049258D" w:rsidRDefault="0049258D">
      <w:pPr>
        <w:pStyle w:val="FootnoteText"/>
      </w:pPr>
      <w:r>
        <w:rPr>
          <w:rStyle w:val="FootnoteReference"/>
        </w:rPr>
        <w:footnoteRef/>
      </w:r>
      <w:r>
        <w:t xml:space="preserve"> - Out-of-Bag </w:t>
      </w:r>
      <w:proofErr w:type="spellStart"/>
      <w:r>
        <w:t>Erros</w:t>
      </w:r>
      <w:proofErr w:type="spellEnd"/>
    </w:p>
  </w:footnote>
  <w:footnote w:id="19">
    <w:p w14:paraId="05A9C575" w14:textId="3E1F7F8E" w:rsidR="00BF35AF" w:rsidRDefault="00BF35A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fetch</w:t>
      </w:r>
    </w:p>
  </w:footnote>
  <w:footnote w:id="20">
    <w:p w14:paraId="6A9970F4" w14:textId="774A4F74" w:rsidR="005B28A6" w:rsidRDefault="005B28A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t>tessellations</w:t>
      </w:r>
    </w:p>
  </w:footnote>
  <w:footnote w:id="21">
    <w:p w14:paraId="539AC2C3" w14:textId="77383D76" w:rsidR="00580C89" w:rsidRDefault="00580C8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2">
    <w:p w14:paraId="0E94C739" w14:textId="585C3A5D" w:rsidR="00E07F99" w:rsidRDefault="00E07F9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3">
    <w:p w14:paraId="7DE94EA5" w14:textId="582D1D2F" w:rsidR="003129B1" w:rsidRDefault="003129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proofErr w:type="spellStart"/>
      <w:r>
        <w:rPr>
          <w:lang w:bidi="fa-IR"/>
        </w:rPr>
        <w:t>mechine</w:t>
      </w:r>
      <w:proofErr w:type="spellEnd"/>
      <w:r>
        <w:rPr>
          <w:lang w:bidi="fa-IR"/>
        </w:rPr>
        <w:t xml:space="preserve"> learning stack</w:t>
      </w:r>
    </w:p>
  </w:footnote>
  <w:footnote w:id="24">
    <w:p w14:paraId="1777FED9" w14:textId="674E09CB" w:rsidR="00777C04" w:rsidRDefault="00777C04">
      <w:pPr>
        <w:pStyle w:val="FootnoteText"/>
      </w:pPr>
      <w:r>
        <w:rPr>
          <w:rStyle w:val="FootnoteReference"/>
        </w:rPr>
        <w:footnoteRef/>
      </w:r>
      <w:r>
        <w:t xml:space="preserve"> - indexing</w:t>
      </w:r>
    </w:p>
  </w:footnote>
  <w:footnote w:id="25">
    <w:p w14:paraId="0EA082F2" w14:textId="034CD161" w:rsidR="00AE4DEA" w:rsidRDefault="00AE4D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slicing</w:t>
      </w:r>
    </w:p>
  </w:footnote>
  <w:footnote w:id="26">
    <w:p w14:paraId="325BA100" w14:textId="44F09FF8" w:rsidR="00F606F7" w:rsidRDefault="00F606F7">
      <w:pPr>
        <w:pStyle w:val="FootnoteText"/>
      </w:pPr>
      <w:r>
        <w:rPr>
          <w:rStyle w:val="FootnoteReference"/>
        </w:rPr>
        <w:footnoteRef/>
      </w:r>
      <w:r>
        <w:t xml:space="preserve"> - flip</w:t>
      </w:r>
    </w:p>
  </w:footnote>
  <w:footnote w:id="27">
    <w:p w14:paraId="65181306" w14:textId="0856C4EA" w:rsidR="00347E9A" w:rsidRDefault="00347E9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347E9A">
        <w:rPr>
          <w:lang w:bidi="fa-IR"/>
        </w:rPr>
        <w:t>broadcasting</w:t>
      </w:r>
    </w:p>
  </w:footnote>
  <w:footnote w:id="28">
    <w:p w14:paraId="7F4C45B0" w14:textId="163C2737" w:rsidR="005F1B70" w:rsidRDefault="005F1B7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breaking the graph</w:t>
      </w:r>
    </w:p>
  </w:footnote>
  <w:footnote w:id="29">
    <w:p w14:paraId="60E20BAD" w14:textId="421E6B30" w:rsidR="00B1756C" w:rsidRDefault="00B1756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>-</w:t>
      </w:r>
      <w:r>
        <w:rPr>
          <w:lang w:bidi="fa-IR"/>
        </w:rPr>
        <w:t xml:space="preserve"> Convolutional Neural Network (CNN)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54BA"/>
    <w:multiLevelType w:val="hybridMultilevel"/>
    <w:tmpl w:val="6B0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3490"/>
    <w:multiLevelType w:val="hybridMultilevel"/>
    <w:tmpl w:val="52DE7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CF7"/>
    <w:multiLevelType w:val="hybridMultilevel"/>
    <w:tmpl w:val="3674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2484A"/>
    <w:multiLevelType w:val="hybridMultilevel"/>
    <w:tmpl w:val="27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B5CBA"/>
    <w:multiLevelType w:val="hybridMultilevel"/>
    <w:tmpl w:val="30F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B7EE7"/>
    <w:multiLevelType w:val="hybridMultilevel"/>
    <w:tmpl w:val="676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E3522"/>
    <w:multiLevelType w:val="hybridMultilevel"/>
    <w:tmpl w:val="1848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1430"/>
    <w:multiLevelType w:val="hybridMultilevel"/>
    <w:tmpl w:val="0A3859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78B344C1"/>
    <w:multiLevelType w:val="hybridMultilevel"/>
    <w:tmpl w:val="A0AC94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 w16cid:durableId="1134371638">
    <w:abstractNumId w:val="5"/>
  </w:num>
  <w:num w:numId="2" w16cid:durableId="1791784207">
    <w:abstractNumId w:val="4"/>
  </w:num>
  <w:num w:numId="3" w16cid:durableId="842204301">
    <w:abstractNumId w:val="2"/>
  </w:num>
  <w:num w:numId="4" w16cid:durableId="1854026507">
    <w:abstractNumId w:val="0"/>
  </w:num>
  <w:num w:numId="5" w16cid:durableId="1284188212">
    <w:abstractNumId w:val="8"/>
  </w:num>
  <w:num w:numId="6" w16cid:durableId="305747526">
    <w:abstractNumId w:val="1"/>
  </w:num>
  <w:num w:numId="7" w16cid:durableId="1674338445">
    <w:abstractNumId w:val="6"/>
  </w:num>
  <w:num w:numId="8" w16cid:durableId="341205495">
    <w:abstractNumId w:val="9"/>
  </w:num>
  <w:num w:numId="9" w16cid:durableId="469059227">
    <w:abstractNumId w:val="3"/>
  </w:num>
  <w:num w:numId="10" w16cid:durableId="1054427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0tzSxNDAwMLA3NzCyUdpeDU4uLM/DyQAsNaANjJhnAsAAAA"/>
  </w:docVars>
  <w:rsids>
    <w:rsidRoot w:val="00F21999"/>
    <w:rsid w:val="0000094F"/>
    <w:rsid w:val="000009C5"/>
    <w:rsid w:val="000010BA"/>
    <w:rsid w:val="00003B87"/>
    <w:rsid w:val="00007BDE"/>
    <w:rsid w:val="00007D65"/>
    <w:rsid w:val="000104BE"/>
    <w:rsid w:val="0001077D"/>
    <w:rsid w:val="00011A89"/>
    <w:rsid w:val="00011EF0"/>
    <w:rsid w:val="000129D3"/>
    <w:rsid w:val="00015DC2"/>
    <w:rsid w:val="0002101F"/>
    <w:rsid w:val="0002194E"/>
    <w:rsid w:val="0002241D"/>
    <w:rsid w:val="00027640"/>
    <w:rsid w:val="00030601"/>
    <w:rsid w:val="00030887"/>
    <w:rsid w:val="000336CC"/>
    <w:rsid w:val="00033CB4"/>
    <w:rsid w:val="000347A5"/>
    <w:rsid w:val="00034CC4"/>
    <w:rsid w:val="0003615F"/>
    <w:rsid w:val="00036894"/>
    <w:rsid w:val="00041CAE"/>
    <w:rsid w:val="00044AA7"/>
    <w:rsid w:val="000475E0"/>
    <w:rsid w:val="00052E89"/>
    <w:rsid w:val="0005331C"/>
    <w:rsid w:val="00053FCB"/>
    <w:rsid w:val="000565A1"/>
    <w:rsid w:val="00060653"/>
    <w:rsid w:val="00061D1C"/>
    <w:rsid w:val="00063E13"/>
    <w:rsid w:val="000704A8"/>
    <w:rsid w:val="00070CF2"/>
    <w:rsid w:val="00071744"/>
    <w:rsid w:val="00071AE7"/>
    <w:rsid w:val="00072B25"/>
    <w:rsid w:val="00072DBE"/>
    <w:rsid w:val="00073D9C"/>
    <w:rsid w:val="00076FBD"/>
    <w:rsid w:val="00080629"/>
    <w:rsid w:val="00081EE0"/>
    <w:rsid w:val="000856A1"/>
    <w:rsid w:val="000902DB"/>
    <w:rsid w:val="00091A91"/>
    <w:rsid w:val="00092924"/>
    <w:rsid w:val="00095670"/>
    <w:rsid w:val="000966EF"/>
    <w:rsid w:val="000A1E01"/>
    <w:rsid w:val="000A1F61"/>
    <w:rsid w:val="000A2691"/>
    <w:rsid w:val="000A3D5B"/>
    <w:rsid w:val="000A4E69"/>
    <w:rsid w:val="000A5565"/>
    <w:rsid w:val="000A7287"/>
    <w:rsid w:val="000B09F1"/>
    <w:rsid w:val="000B25AC"/>
    <w:rsid w:val="000B4A16"/>
    <w:rsid w:val="000B4A86"/>
    <w:rsid w:val="000C03F1"/>
    <w:rsid w:val="000C1883"/>
    <w:rsid w:val="000C2579"/>
    <w:rsid w:val="000C2DAD"/>
    <w:rsid w:val="000C2F16"/>
    <w:rsid w:val="000C3C5E"/>
    <w:rsid w:val="000C4CFD"/>
    <w:rsid w:val="000D1412"/>
    <w:rsid w:val="000D238F"/>
    <w:rsid w:val="000D369A"/>
    <w:rsid w:val="000D39DF"/>
    <w:rsid w:val="000D5356"/>
    <w:rsid w:val="000D630F"/>
    <w:rsid w:val="000D75B0"/>
    <w:rsid w:val="000D7695"/>
    <w:rsid w:val="000E0087"/>
    <w:rsid w:val="000E0163"/>
    <w:rsid w:val="000E3034"/>
    <w:rsid w:val="000E50A7"/>
    <w:rsid w:val="000E74D5"/>
    <w:rsid w:val="000F3B04"/>
    <w:rsid w:val="000F4661"/>
    <w:rsid w:val="00100A08"/>
    <w:rsid w:val="00104398"/>
    <w:rsid w:val="00105DA4"/>
    <w:rsid w:val="00107249"/>
    <w:rsid w:val="00117EFA"/>
    <w:rsid w:val="00120B99"/>
    <w:rsid w:val="00121BB8"/>
    <w:rsid w:val="00122DA7"/>
    <w:rsid w:val="00124BE7"/>
    <w:rsid w:val="00126082"/>
    <w:rsid w:val="0012735B"/>
    <w:rsid w:val="00127915"/>
    <w:rsid w:val="00127BAB"/>
    <w:rsid w:val="001309C6"/>
    <w:rsid w:val="0013129C"/>
    <w:rsid w:val="001319A2"/>
    <w:rsid w:val="0014072E"/>
    <w:rsid w:val="00141331"/>
    <w:rsid w:val="00141798"/>
    <w:rsid w:val="0014220D"/>
    <w:rsid w:val="00143A22"/>
    <w:rsid w:val="0014456B"/>
    <w:rsid w:val="00144D43"/>
    <w:rsid w:val="00151822"/>
    <w:rsid w:val="00151C61"/>
    <w:rsid w:val="00154A1B"/>
    <w:rsid w:val="00161A12"/>
    <w:rsid w:val="001622A8"/>
    <w:rsid w:val="00162A59"/>
    <w:rsid w:val="00163270"/>
    <w:rsid w:val="00165369"/>
    <w:rsid w:val="00166BB0"/>
    <w:rsid w:val="00174875"/>
    <w:rsid w:val="00175280"/>
    <w:rsid w:val="00176A25"/>
    <w:rsid w:val="0018024A"/>
    <w:rsid w:val="00180DDF"/>
    <w:rsid w:val="00181DEA"/>
    <w:rsid w:val="00181EAE"/>
    <w:rsid w:val="0018259E"/>
    <w:rsid w:val="00182A47"/>
    <w:rsid w:val="001832B5"/>
    <w:rsid w:val="001859F4"/>
    <w:rsid w:val="00185B90"/>
    <w:rsid w:val="00190421"/>
    <w:rsid w:val="001921F3"/>
    <w:rsid w:val="001962D8"/>
    <w:rsid w:val="00196FC4"/>
    <w:rsid w:val="001A14A3"/>
    <w:rsid w:val="001A28DE"/>
    <w:rsid w:val="001A2F3D"/>
    <w:rsid w:val="001A5E57"/>
    <w:rsid w:val="001A6728"/>
    <w:rsid w:val="001B104F"/>
    <w:rsid w:val="001B3413"/>
    <w:rsid w:val="001C14CA"/>
    <w:rsid w:val="001C1E8D"/>
    <w:rsid w:val="001C22FF"/>
    <w:rsid w:val="001C2D5A"/>
    <w:rsid w:val="001C2ED1"/>
    <w:rsid w:val="001C40C1"/>
    <w:rsid w:val="001C5C64"/>
    <w:rsid w:val="001C5EAA"/>
    <w:rsid w:val="001C5FC9"/>
    <w:rsid w:val="001C7322"/>
    <w:rsid w:val="001D1676"/>
    <w:rsid w:val="001D2D09"/>
    <w:rsid w:val="001D491E"/>
    <w:rsid w:val="001D4B32"/>
    <w:rsid w:val="001D58DC"/>
    <w:rsid w:val="001D5B6E"/>
    <w:rsid w:val="001E3EA4"/>
    <w:rsid w:val="001E514B"/>
    <w:rsid w:val="001E5492"/>
    <w:rsid w:val="001E6C96"/>
    <w:rsid w:val="001F1BD2"/>
    <w:rsid w:val="00201805"/>
    <w:rsid w:val="00201E39"/>
    <w:rsid w:val="00201F11"/>
    <w:rsid w:val="002031D6"/>
    <w:rsid w:val="00206CF0"/>
    <w:rsid w:val="002070EB"/>
    <w:rsid w:val="00207F39"/>
    <w:rsid w:val="00210E89"/>
    <w:rsid w:val="0021169C"/>
    <w:rsid w:val="0021171D"/>
    <w:rsid w:val="00211920"/>
    <w:rsid w:val="00213810"/>
    <w:rsid w:val="00213AE8"/>
    <w:rsid w:val="002205DB"/>
    <w:rsid w:val="002226DD"/>
    <w:rsid w:val="00222AA8"/>
    <w:rsid w:val="0022777C"/>
    <w:rsid w:val="00227DA6"/>
    <w:rsid w:val="00230E46"/>
    <w:rsid w:val="002315A5"/>
    <w:rsid w:val="002329C9"/>
    <w:rsid w:val="002337D2"/>
    <w:rsid w:val="002404ED"/>
    <w:rsid w:val="00240D3D"/>
    <w:rsid w:val="002463A8"/>
    <w:rsid w:val="00246ACB"/>
    <w:rsid w:val="00250717"/>
    <w:rsid w:val="00251D48"/>
    <w:rsid w:val="00253E05"/>
    <w:rsid w:val="00255805"/>
    <w:rsid w:val="00260394"/>
    <w:rsid w:val="00262137"/>
    <w:rsid w:val="00263C22"/>
    <w:rsid w:val="002640AF"/>
    <w:rsid w:val="0026452C"/>
    <w:rsid w:val="0026576A"/>
    <w:rsid w:val="00266381"/>
    <w:rsid w:val="00266B3C"/>
    <w:rsid w:val="0026775F"/>
    <w:rsid w:val="002715EB"/>
    <w:rsid w:val="00271857"/>
    <w:rsid w:val="00271C6E"/>
    <w:rsid w:val="00273D04"/>
    <w:rsid w:val="00275417"/>
    <w:rsid w:val="00275B4C"/>
    <w:rsid w:val="00282543"/>
    <w:rsid w:val="00282557"/>
    <w:rsid w:val="00285CEB"/>
    <w:rsid w:val="00290587"/>
    <w:rsid w:val="0029396F"/>
    <w:rsid w:val="00293EE1"/>
    <w:rsid w:val="00294735"/>
    <w:rsid w:val="00297A66"/>
    <w:rsid w:val="00297CF6"/>
    <w:rsid w:val="002A60F5"/>
    <w:rsid w:val="002B2A07"/>
    <w:rsid w:val="002B3FD2"/>
    <w:rsid w:val="002B575F"/>
    <w:rsid w:val="002B64F3"/>
    <w:rsid w:val="002C2E65"/>
    <w:rsid w:val="002C4513"/>
    <w:rsid w:val="002C5EB6"/>
    <w:rsid w:val="002C6084"/>
    <w:rsid w:val="002C639B"/>
    <w:rsid w:val="002D487E"/>
    <w:rsid w:val="002D55F2"/>
    <w:rsid w:val="002D663C"/>
    <w:rsid w:val="002D73A6"/>
    <w:rsid w:val="002D7FD1"/>
    <w:rsid w:val="002E04BA"/>
    <w:rsid w:val="002E2E39"/>
    <w:rsid w:val="002E2F35"/>
    <w:rsid w:val="002E63CE"/>
    <w:rsid w:val="002F0F64"/>
    <w:rsid w:val="002F1AE8"/>
    <w:rsid w:val="002F2B7A"/>
    <w:rsid w:val="002F66CF"/>
    <w:rsid w:val="002F6ED8"/>
    <w:rsid w:val="002F7851"/>
    <w:rsid w:val="002F7F23"/>
    <w:rsid w:val="00301392"/>
    <w:rsid w:val="0030287D"/>
    <w:rsid w:val="003030C8"/>
    <w:rsid w:val="00307B94"/>
    <w:rsid w:val="00310685"/>
    <w:rsid w:val="003110AD"/>
    <w:rsid w:val="00311511"/>
    <w:rsid w:val="003123FD"/>
    <w:rsid w:val="003129B1"/>
    <w:rsid w:val="00312BFD"/>
    <w:rsid w:val="00315FD0"/>
    <w:rsid w:val="00320680"/>
    <w:rsid w:val="00321DDC"/>
    <w:rsid w:val="00322647"/>
    <w:rsid w:val="003248D6"/>
    <w:rsid w:val="00325E99"/>
    <w:rsid w:val="00330FCA"/>
    <w:rsid w:val="0033133C"/>
    <w:rsid w:val="00331B0B"/>
    <w:rsid w:val="00331B12"/>
    <w:rsid w:val="003335D3"/>
    <w:rsid w:val="00333810"/>
    <w:rsid w:val="0033780E"/>
    <w:rsid w:val="00340550"/>
    <w:rsid w:val="003452CB"/>
    <w:rsid w:val="00345915"/>
    <w:rsid w:val="00345DAC"/>
    <w:rsid w:val="00347E0B"/>
    <w:rsid w:val="00347E9A"/>
    <w:rsid w:val="003537AB"/>
    <w:rsid w:val="003559B1"/>
    <w:rsid w:val="003564EB"/>
    <w:rsid w:val="003567D3"/>
    <w:rsid w:val="003578C8"/>
    <w:rsid w:val="0036048C"/>
    <w:rsid w:val="00360CFA"/>
    <w:rsid w:val="00361E58"/>
    <w:rsid w:val="00362804"/>
    <w:rsid w:val="0036781D"/>
    <w:rsid w:val="00370527"/>
    <w:rsid w:val="00374075"/>
    <w:rsid w:val="00376D80"/>
    <w:rsid w:val="003819B7"/>
    <w:rsid w:val="00384FE6"/>
    <w:rsid w:val="003860CA"/>
    <w:rsid w:val="003862AA"/>
    <w:rsid w:val="003A239C"/>
    <w:rsid w:val="003B0CD9"/>
    <w:rsid w:val="003B1E40"/>
    <w:rsid w:val="003B6883"/>
    <w:rsid w:val="003C2AFE"/>
    <w:rsid w:val="003C5197"/>
    <w:rsid w:val="003C6D2C"/>
    <w:rsid w:val="003C6E3E"/>
    <w:rsid w:val="003D1AA0"/>
    <w:rsid w:val="003D3102"/>
    <w:rsid w:val="003D35C1"/>
    <w:rsid w:val="003D444F"/>
    <w:rsid w:val="003D46CB"/>
    <w:rsid w:val="003D732C"/>
    <w:rsid w:val="003E0370"/>
    <w:rsid w:val="003E446F"/>
    <w:rsid w:val="003E49FF"/>
    <w:rsid w:val="003E6943"/>
    <w:rsid w:val="003E7212"/>
    <w:rsid w:val="003F0A07"/>
    <w:rsid w:val="003F17DA"/>
    <w:rsid w:val="003F1830"/>
    <w:rsid w:val="003F20FC"/>
    <w:rsid w:val="003F2590"/>
    <w:rsid w:val="003F2C0D"/>
    <w:rsid w:val="003F546B"/>
    <w:rsid w:val="003F5A33"/>
    <w:rsid w:val="003F6097"/>
    <w:rsid w:val="003F6BD1"/>
    <w:rsid w:val="003F7185"/>
    <w:rsid w:val="00401D15"/>
    <w:rsid w:val="00404DF1"/>
    <w:rsid w:val="0040598F"/>
    <w:rsid w:val="0040649F"/>
    <w:rsid w:val="0040650C"/>
    <w:rsid w:val="00407A31"/>
    <w:rsid w:val="00411F4D"/>
    <w:rsid w:val="0041208B"/>
    <w:rsid w:val="00413770"/>
    <w:rsid w:val="004143EA"/>
    <w:rsid w:val="0042061E"/>
    <w:rsid w:val="00422651"/>
    <w:rsid w:val="00423395"/>
    <w:rsid w:val="00423407"/>
    <w:rsid w:val="0042355F"/>
    <w:rsid w:val="004343DC"/>
    <w:rsid w:val="004373A4"/>
    <w:rsid w:val="0043770E"/>
    <w:rsid w:val="00441ABE"/>
    <w:rsid w:val="00442044"/>
    <w:rsid w:val="0044255A"/>
    <w:rsid w:val="00445A27"/>
    <w:rsid w:val="00450D33"/>
    <w:rsid w:val="0045112B"/>
    <w:rsid w:val="0045281E"/>
    <w:rsid w:val="00452B89"/>
    <w:rsid w:val="004535ED"/>
    <w:rsid w:val="00453DB9"/>
    <w:rsid w:val="00460580"/>
    <w:rsid w:val="004625EE"/>
    <w:rsid w:val="00464625"/>
    <w:rsid w:val="00464AF4"/>
    <w:rsid w:val="004656A3"/>
    <w:rsid w:val="004662A6"/>
    <w:rsid w:val="0046678F"/>
    <w:rsid w:val="00473C9A"/>
    <w:rsid w:val="00473FA1"/>
    <w:rsid w:val="0048232E"/>
    <w:rsid w:val="0048272F"/>
    <w:rsid w:val="00487FA3"/>
    <w:rsid w:val="0049036F"/>
    <w:rsid w:val="00490803"/>
    <w:rsid w:val="0049258D"/>
    <w:rsid w:val="0049283C"/>
    <w:rsid w:val="0049401B"/>
    <w:rsid w:val="00495767"/>
    <w:rsid w:val="00495ABE"/>
    <w:rsid w:val="00496617"/>
    <w:rsid w:val="00496B40"/>
    <w:rsid w:val="004A0499"/>
    <w:rsid w:val="004A0A4A"/>
    <w:rsid w:val="004A0D24"/>
    <w:rsid w:val="004A0FC7"/>
    <w:rsid w:val="004A2686"/>
    <w:rsid w:val="004A32E4"/>
    <w:rsid w:val="004A3A5B"/>
    <w:rsid w:val="004A4169"/>
    <w:rsid w:val="004A6053"/>
    <w:rsid w:val="004A6E64"/>
    <w:rsid w:val="004B3845"/>
    <w:rsid w:val="004B3B29"/>
    <w:rsid w:val="004B3C5C"/>
    <w:rsid w:val="004B74F9"/>
    <w:rsid w:val="004B7500"/>
    <w:rsid w:val="004C0683"/>
    <w:rsid w:val="004C092B"/>
    <w:rsid w:val="004C18C4"/>
    <w:rsid w:val="004C4E4F"/>
    <w:rsid w:val="004C50AE"/>
    <w:rsid w:val="004C5280"/>
    <w:rsid w:val="004C7588"/>
    <w:rsid w:val="004D11E1"/>
    <w:rsid w:val="004D1AC4"/>
    <w:rsid w:val="004D2AE4"/>
    <w:rsid w:val="004D2E27"/>
    <w:rsid w:val="004D42D8"/>
    <w:rsid w:val="004D4B08"/>
    <w:rsid w:val="004D50C6"/>
    <w:rsid w:val="004D6462"/>
    <w:rsid w:val="004D78E6"/>
    <w:rsid w:val="004D7B9C"/>
    <w:rsid w:val="004E214F"/>
    <w:rsid w:val="004E287A"/>
    <w:rsid w:val="004E3854"/>
    <w:rsid w:val="004E4145"/>
    <w:rsid w:val="004E4B59"/>
    <w:rsid w:val="004E4C58"/>
    <w:rsid w:val="004E60D9"/>
    <w:rsid w:val="004E6A96"/>
    <w:rsid w:val="004E7E31"/>
    <w:rsid w:val="0050136B"/>
    <w:rsid w:val="00502EEE"/>
    <w:rsid w:val="00504773"/>
    <w:rsid w:val="00510BF3"/>
    <w:rsid w:val="00510F4A"/>
    <w:rsid w:val="0051101E"/>
    <w:rsid w:val="0051204E"/>
    <w:rsid w:val="005128CB"/>
    <w:rsid w:val="00513AE9"/>
    <w:rsid w:val="00514419"/>
    <w:rsid w:val="00520F6D"/>
    <w:rsid w:val="00522517"/>
    <w:rsid w:val="00523C54"/>
    <w:rsid w:val="00525474"/>
    <w:rsid w:val="00525DCB"/>
    <w:rsid w:val="00530C24"/>
    <w:rsid w:val="0053247C"/>
    <w:rsid w:val="00535910"/>
    <w:rsid w:val="0053718E"/>
    <w:rsid w:val="00540607"/>
    <w:rsid w:val="00541E02"/>
    <w:rsid w:val="0054262D"/>
    <w:rsid w:val="00544298"/>
    <w:rsid w:val="0054569C"/>
    <w:rsid w:val="00546E3B"/>
    <w:rsid w:val="00547A74"/>
    <w:rsid w:val="00550ED2"/>
    <w:rsid w:val="005512E7"/>
    <w:rsid w:val="005517DF"/>
    <w:rsid w:val="0056142E"/>
    <w:rsid w:val="00564E88"/>
    <w:rsid w:val="0056636B"/>
    <w:rsid w:val="0056785C"/>
    <w:rsid w:val="00571071"/>
    <w:rsid w:val="0057250F"/>
    <w:rsid w:val="00572728"/>
    <w:rsid w:val="005752F1"/>
    <w:rsid w:val="00580C89"/>
    <w:rsid w:val="0058127F"/>
    <w:rsid w:val="00583F7D"/>
    <w:rsid w:val="0058412E"/>
    <w:rsid w:val="0058456D"/>
    <w:rsid w:val="00585BEA"/>
    <w:rsid w:val="0059090E"/>
    <w:rsid w:val="00590EC7"/>
    <w:rsid w:val="00591093"/>
    <w:rsid w:val="00591AA8"/>
    <w:rsid w:val="00593ADC"/>
    <w:rsid w:val="00595004"/>
    <w:rsid w:val="005A0424"/>
    <w:rsid w:val="005A1649"/>
    <w:rsid w:val="005A35D1"/>
    <w:rsid w:val="005A3954"/>
    <w:rsid w:val="005A4180"/>
    <w:rsid w:val="005A4BC9"/>
    <w:rsid w:val="005A5221"/>
    <w:rsid w:val="005B1E0A"/>
    <w:rsid w:val="005B28A6"/>
    <w:rsid w:val="005B4819"/>
    <w:rsid w:val="005B494A"/>
    <w:rsid w:val="005B5058"/>
    <w:rsid w:val="005B548F"/>
    <w:rsid w:val="005B6D72"/>
    <w:rsid w:val="005B7CBB"/>
    <w:rsid w:val="005C1184"/>
    <w:rsid w:val="005C416F"/>
    <w:rsid w:val="005C7121"/>
    <w:rsid w:val="005D16E3"/>
    <w:rsid w:val="005D1887"/>
    <w:rsid w:val="005D241D"/>
    <w:rsid w:val="005D3C6F"/>
    <w:rsid w:val="005D4996"/>
    <w:rsid w:val="005D4BC1"/>
    <w:rsid w:val="005D66BF"/>
    <w:rsid w:val="005E0127"/>
    <w:rsid w:val="005E0EDD"/>
    <w:rsid w:val="005E5971"/>
    <w:rsid w:val="005F1B70"/>
    <w:rsid w:val="005F1BC5"/>
    <w:rsid w:val="005F2F44"/>
    <w:rsid w:val="005F73EC"/>
    <w:rsid w:val="00601DCC"/>
    <w:rsid w:val="006030F2"/>
    <w:rsid w:val="006077B1"/>
    <w:rsid w:val="00607DDF"/>
    <w:rsid w:val="0061059C"/>
    <w:rsid w:val="00614837"/>
    <w:rsid w:val="00615BE9"/>
    <w:rsid w:val="00616467"/>
    <w:rsid w:val="0061701D"/>
    <w:rsid w:val="00617727"/>
    <w:rsid w:val="00617918"/>
    <w:rsid w:val="00617FFB"/>
    <w:rsid w:val="006202D0"/>
    <w:rsid w:val="006218D3"/>
    <w:rsid w:val="00623FE1"/>
    <w:rsid w:val="0062693C"/>
    <w:rsid w:val="00627CEB"/>
    <w:rsid w:val="0063293C"/>
    <w:rsid w:val="00635196"/>
    <w:rsid w:val="00642972"/>
    <w:rsid w:val="00643AB2"/>
    <w:rsid w:val="00651619"/>
    <w:rsid w:val="00654983"/>
    <w:rsid w:val="00654C9A"/>
    <w:rsid w:val="00654CD8"/>
    <w:rsid w:val="00655D1A"/>
    <w:rsid w:val="006575B6"/>
    <w:rsid w:val="0065765D"/>
    <w:rsid w:val="00657B40"/>
    <w:rsid w:val="00660D1E"/>
    <w:rsid w:val="0066399E"/>
    <w:rsid w:val="00663A63"/>
    <w:rsid w:val="00667127"/>
    <w:rsid w:val="0067031C"/>
    <w:rsid w:val="00676277"/>
    <w:rsid w:val="00676AD2"/>
    <w:rsid w:val="00680764"/>
    <w:rsid w:val="00681214"/>
    <w:rsid w:val="0068245A"/>
    <w:rsid w:val="0068283D"/>
    <w:rsid w:val="00682BC7"/>
    <w:rsid w:val="00684B02"/>
    <w:rsid w:val="00692B40"/>
    <w:rsid w:val="006931AB"/>
    <w:rsid w:val="00694FAB"/>
    <w:rsid w:val="0069554D"/>
    <w:rsid w:val="006A05C0"/>
    <w:rsid w:val="006A3CAA"/>
    <w:rsid w:val="006A408A"/>
    <w:rsid w:val="006A45A2"/>
    <w:rsid w:val="006A5785"/>
    <w:rsid w:val="006A70A4"/>
    <w:rsid w:val="006B0BA4"/>
    <w:rsid w:val="006B0E0A"/>
    <w:rsid w:val="006B1723"/>
    <w:rsid w:val="006B4112"/>
    <w:rsid w:val="006B6131"/>
    <w:rsid w:val="006B61A1"/>
    <w:rsid w:val="006B6832"/>
    <w:rsid w:val="006C2C6A"/>
    <w:rsid w:val="006C2E6E"/>
    <w:rsid w:val="006C2F2B"/>
    <w:rsid w:val="006C7084"/>
    <w:rsid w:val="006D10F4"/>
    <w:rsid w:val="006D1B38"/>
    <w:rsid w:val="006D466F"/>
    <w:rsid w:val="006D7128"/>
    <w:rsid w:val="006D74D3"/>
    <w:rsid w:val="006E1984"/>
    <w:rsid w:val="006E1DFB"/>
    <w:rsid w:val="006E23F9"/>
    <w:rsid w:val="006E257B"/>
    <w:rsid w:val="006E3C78"/>
    <w:rsid w:val="006E4C4E"/>
    <w:rsid w:val="006E5159"/>
    <w:rsid w:val="006E56F4"/>
    <w:rsid w:val="006E6F6A"/>
    <w:rsid w:val="006F0B70"/>
    <w:rsid w:val="006F22ED"/>
    <w:rsid w:val="006F5E82"/>
    <w:rsid w:val="006F6154"/>
    <w:rsid w:val="006F6309"/>
    <w:rsid w:val="006F67B1"/>
    <w:rsid w:val="006F7691"/>
    <w:rsid w:val="00702D6A"/>
    <w:rsid w:val="00703450"/>
    <w:rsid w:val="0070355D"/>
    <w:rsid w:val="00704A8E"/>
    <w:rsid w:val="00705D77"/>
    <w:rsid w:val="007071BD"/>
    <w:rsid w:val="00707380"/>
    <w:rsid w:val="0071374C"/>
    <w:rsid w:val="0071701E"/>
    <w:rsid w:val="00717C6C"/>
    <w:rsid w:val="00720460"/>
    <w:rsid w:val="007212C0"/>
    <w:rsid w:val="00721FC7"/>
    <w:rsid w:val="0072214C"/>
    <w:rsid w:val="007245E3"/>
    <w:rsid w:val="00725939"/>
    <w:rsid w:val="00725B92"/>
    <w:rsid w:val="00726267"/>
    <w:rsid w:val="0072656A"/>
    <w:rsid w:val="00731D4F"/>
    <w:rsid w:val="00734C53"/>
    <w:rsid w:val="00735BCC"/>
    <w:rsid w:val="00735BE5"/>
    <w:rsid w:val="0073652C"/>
    <w:rsid w:val="0073699A"/>
    <w:rsid w:val="00740B70"/>
    <w:rsid w:val="00741A08"/>
    <w:rsid w:val="00741C89"/>
    <w:rsid w:val="00743DBA"/>
    <w:rsid w:val="00745E66"/>
    <w:rsid w:val="00745F7F"/>
    <w:rsid w:val="00747C19"/>
    <w:rsid w:val="0075083F"/>
    <w:rsid w:val="007532D5"/>
    <w:rsid w:val="00753EFB"/>
    <w:rsid w:val="00755CAC"/>
    <w:rsid w:val="00756805"/>
    <w:rsid w:val="0076085E"/>
    <w:rsid w:val="00762768"/>
    <w:rsid w:val="0076364C"/>
    <w:rsid w:val="0076494D"/>
    <w:rsid w:val="00764C24"/>
    <w:rsid w:val="0076526E"/>
    <w:rsid w:val="0076603B"/>
    <w:rsid w:val="00766299"/>
    <w:rsid w:val="0076657B"/>
    <w:rsid w:val="007667BE"/>
    <w:rsid w:val="00767B4F"/>
    <w:rsid w:val="007729BA"/>
    <w:rsid w:val="00772A36"/>
    <w:rsid w:val="007730D9"/>
    <w:rsid w:val="007736A6"/>
    <w:rsid w:val="00774D58"/>
    <w:rsid w:val="00776068"/>
    <w:rsid w:val="00777C04"/>
    <w:rsid w:val="007812B1"/>
    <w:rsid w:val="007820BA"/>
    <w:rsid w:val="00783A3E"/>
    <w:rsid w:val="00783D7D"/>
    <w:rsid w:val="00786DB7"/>
    <w:rsid w:val="007902CC"/>
    <w:rsid w:val="00794315"/>
    <w:rsid w:val="007950A9"/>
    <w:rsid w:val="007A0589"/>
    <w:rsid w:val="007A07E7"/>
    <w:rsid w:val="007A1809"/>
    <w:rsid w:val="007A1A59"/>
    <w:rsid w:val="007A2FF0"/>
    <w:rsid w:val="007A3147"/>
    <w:rsid w:val="007A5EB3"/>
    <w:rsid w:val="007B19EF"/>
    <w:rsid w:val="007B2FF1"/>
    <w:rsid w:val="007B5530"/>
    <w:rsid w:val="007B626A"/>
    <w:rsid w:val="007B6768"/>
    <w:rsid w:val="007B6B60"/>
    <w:rsid w:val="007B7680"/>
    <w:rsid w:val="007B7DD2"/>
    <w:rsid w:val="007C034E"/>
    <w:rsid w:val="007C27EE"/>
    <w:rsid w:val="007C3BFF"/>
    <w:rsid w:val="007C6325"/>
    <w:rsid w:val="007D05EC"/>
    <w:rsid w:val="007D06DE"/>
    <w:rsid w:val="007D1952"/>
    <w:rsid w:val="007D260D"/>
    <w:rsid w:val="007D273B"/>
    <w:rsid w:val="007D2C72"/>
    <w:rsid w:val="007D5070"/>
    <w:rsid w:val="007D7C56"/>
    <w:rsid w:val="007E0374"/>
    <w:rsid w:val="007E08CF"/>
    <w:rsid w:val="007E1944"/>
    <w:rsid w:val="007E3021"/>
    <w:rsid w:val="007E37DA"/>
    <w:rsid w:val="007E4279"/>
    <w:rsid w:val="007E7470"/>
    <w:rsid w:val="007E79A6"/>
    <w:rsid w:val="007F0094"/>
    <w:rsid w:val="007F0825"/>
    <w:rsid w:val="007F5351"/>
    <w:rsid w:val="007F5C13"/>
    <w:rsid w:val="007F6737"/>
    <w:rsid w:val="007F7889"/>
    <w:rsid w:val="00802787"/>
    <w:rsid w:val="00805B56"/>
    <w:rsid w:val="00805E4F"/>
    <w:rsid w:val="00810F52"/>
    <w:rsid w:val="00811A1E"/>
    <w:rsid w:val="00812EED"/>
    <w:rsid w:val="00813132"/>
    <w:rsid w:val="00813966"/>
    <w:rsid w:val="00820307"/>
    <w:rsid w:val="00821AE2"/>
    <w:rsid w:val="00822146"/>
    <w:rsid w:val="00826739"/>
    <w:rsid w:val="008269F4"/>
    <w:rsid w:val="008319E6"/>
    <w:rsid w:val="008320AB"/>
    <w:rsid w:val="00832EA0"/>
    <w:rsid w:val="0083434A"/>
    <w:rsid w:val="00836908"/>
    <w:rsid w:val="0084011A"/>
    <w:rsid w:val="00841470"/>
    <w:rsid w:val="008426CD"/>
    <w:rsid w:val="00842F2D"/>
    <w:rsid w:val="00843AFF"/>
    <w:rsid w:val="00843B7D"/>
    <w:rsid w:val="008513DE"/>
    <w:rsid w:val="00851A33"/>
    <w:rsid w:val="00851CC4"/>
    <w:rsid w:val="008532E6"/>
    <w:rsid w:val="008548E9"/>
    <w:rsid w:val="0085579A"/>
    <w:rsid w:val="00856113"/>
    <w:rsid w:val="0085746B"/>
    <w:rsid w:val="00860850"/>
    <w:rsid w:val="00862DDC"/>
    <w:rsid w:val="008649C1"/>
    <w:rsid w:val="00865C44"/>
    <w:rsid w:val="00866012"/>
    <w:rsid w:val="008679AE"/>
    <w:rsid w:val="00871EA9"/>
    <w:rsid w:val="00873FC8"/>
    <w:rsid w:val="008742A1"/>
    <w:rsid w:val="0087482D"/>
    <w:rsid w:val="00874D70"/>
    <w:rsid w:val="00876B55"/>
    <w:rsid w:val="00877DC1"/>
    <w:rsid w:val="00877DC6"/>
    <w:rsid w:val="00881BDD"/>
    <w:rsid w:val="0088278B"/>
    <w:rsid w:val="00882C02"/>
    <w:rsid w:val="0088506E"/>
    <w:rsid w:val="008874AB"/>
    <w:rsid w:val="00893FDE"/>
    <w:rsid w:val="00896A90"/>
    <w:rsid w:val="00896C4B"/>
    <w:rsid w:val="00897A32"/>
    <w:rsid w:val="008A3321"/>
    <w:rsid w:val="008A60D4"/>
    <w:rsid w:val="008A6647"/>
    <w:rsid w:val="008A79B0"/>
    <w:rsid w:val="008A7AA4"/>
    <w:rsid w:val="008B2ACF"/>
    <w:rsid w:val="008B3450"/>
    <w:rsid w:val="008B3E80"/>
    <w:rsid w:val="008B5A46"/>
    <w:rsid w:val="008B720D"/>
    <w:rsid w:val="008C61C2"/>
    <w:rsid w:val="008D29D3"/>
    <w:rsid w:val="008D5AE8"/>
    <w:rsid w:val="008D6357"/>
    <w:rsid w:val="008D64E4"/>
    <w:rsid w:val="008D70A2"/>
    <w:rsid w:val="008D7C1B"/>
    <w:rsid w:val="008E138A"/>
    <w:rsid w:val="008E2186"/>
    <w:rsid w:val="008E3B32"/>
    <w:rsid w:val="008E4B4C"/>
    <w:rsid w:val="008F114E"/>
    <w:rsid w:val="008F1C69"/>
    <w:rsid w:val="008F2CC5"/>
    <w:rsid w:val="008F550E"/>
    <w:rsid w:val="008F6BF0"/>
    <w:rsid w:val="008F7137"/>
    <w:rsid w:val="008F7E21"/>
    <w:rsid w:val="008F7F13"/>
    <w:rsid w:val="0090281B"/>
    <w:rsid w:val="00907543"/>
    <w:rsid w:val="00910846"/>
    <w:rsid w:val="009121C9"/>
    <w:rsid w:val="00923283"/>
    <w:rsid w:val="009234D2"/>
    <w:rsid w:val="00926902"/>
    <w:rsid w:val="00932D07"/>
    <w:rsid w:val="00933465"/>
    <w:rsid w:val="0093375B"/>
    <w:rsid w:val="00933D7A"/>
    <w:rsid w:val="00941FCB"/>
    <w:rsid w:val="00946462"/>
    <w:rsid w:val="0095162C"/>
    <w:rsid w:val="0095203F"/>
    <w:rsid w:val="0095548B"/>
    <w:rsid w:val="0095610B"/>
    <w:rsid w:val="009571B7"/>
    <w:rsid w:val="00957E49"/>
    <w:rsid w:val="00960411"/>
    <w:rsid w:val="0096044A"/>
    <w:rsid w:val="00961E9D"/>
    <w:rsid w:val="009629BA"/>
    <w:rsid w:val="00962F4E"/>
    <w:rsid w:val="0096747B"/>
    <w:rsid w:val="0097014D"/>
    <w:rsid w:val="00970652"/>
    <w:rsid w:val="00970FD8"/>
    <w:rsid w:val="00972033"/>
    <w:rsid w:val="00973B35"/>
    <w:rsid w:val="00974E43"/>
    <w:rsid w:val="00975648"/>
    <w:rsid w:val="00975848"/>
    <w:rsid w:val="00977169"/>
    <w:rsid w:val="009775D3"/>
    <w:rsid w:val="009820C3"/>
    <w:rsid w:val="00982B36"/>
    <w:rsid w:val="00986FCA"/>
    <w:rsid w:val="0098717C"/>
    <w:rsid w:val="009A1EFC"/>
    <w:rsid w:val="009A2501"/>
    <w:rsid w:val="009A3423"/>
    <w:rsid w:val="009A398B"/>
    <w:rsid w:val="009A4A86"/>
    <w:rsid w:val="009A5F98"/>
    <w:rsid w:val="009A71A8"/>
    <w:rsid w:val="009A7239"/>
    <w:rsid w:val="009B3072"/>
    <w:rsid w:val="009B3892"/>
    <w:rsid w:val="009B3FB9"/>
    <w:rsid w:val="009B429F"/>
    <w:rsid w:val="009B5176"/>
    <w:rsid w:val="009B57D5"/>
    <w:rsid w:val="009B7BEE"/>
    <w:rsid w:val="009C0032"/>
    <w:rsid w:val="009C37A3"/>
    <w:rsid w:val="009C3F7D"/>
    <w:rsid w:val="009C4041"/>
    <w:rsid w:val="009C5F34"/>
    <w:rsid w:val="009C68EB"/>
    <w:rsid w:val="009C7CF2"/>
    <w:rsid w:val="009D0683"/>
    <w:rsid w:val="009D3333"/>
    <w:rsid w:val="009D4D7E"/>
    <w:rsid w:val="009E13F8"/>
    <w:rsid w:val="009F1189"/>
    <w:rsid w:val="009F14CD"/>
    <w:rsid w:val="009F2FC7"/>
    <w:rsid w:val="009F314A"/>
    <w:rsid w:val="009F5198"/>
    <w:rsid w:val="009F6A48"/>
    <w:rsid w:val="00A01F7B"/>
    <w:rsid w:val="00A0247D"/>
    <w:rsid w:val="00A0471E"/>
    <w:rsid w:val="00A05795"/>
    <w:rsid w:val="00A0619A"/>
    <w:rsid w:val="00A06ACC"/>
    <w:rsid w:val="00A10ABE"/>
    <w:rsid w:val="00A11DE3"/>
    <w:rsid w:val="00A1289C"/>
    <w:rsid w:val="00A13AB8"/>
    <w:rsid w:val="00A14A64"/>
    <w:rsid w:val="00A16537"/>
    <w:rsid w:val="00A17EEC"/>
    <w:rsid w:val="00A23AD2"/>
    <w:rsid w:val="00A263D9"/>
    <w:rsid w:val="00A279D0"/>
    <w:rsid w:val="00A30BAC"/>
    <w:rsid w:val="00A316B2"/>
    <w:rsid w:val="00A32E9F"/>
    <w:rsid w:val="00A3658F"/>
    <w:rsid w:val="00A40A85"/>
    <w:rsid w:val="00A42EDD"/>
    <w:rsid w:val="00A46048"/>
    <w:rsid w:val="00A46333"/>
    <w:rsid w:val="00A46408"/>
    <w:rsid w:val="00A464A8"/>
    <w:rsid w:val="00A46661"/>
    <w:rsid w:val="00A5092D"/>
    <w:rsid w:val="00A51B53"/>
    <w:rsid w:val="00A5219E"/>
    <w:rsid w:val="00A5304F"/>
    <w:rsid w:val="00A558E0"/>
    <w:rsid w:val="00A579EE"/>
    <w:rsid w:val="00A61471"/>
    <w:rsid w:val="00A6547E"/>
    <w:rsid w:val="00A6648C"/>
    <w:rsid w:val="00A66D0A"/>
    <w:rsid w:val="00A70C6C"/>
    <w:rsid w:val="00A72092"/>
    <w:rsid w:val="00A74935"/>
    <w:rsid w:val="00A75E12"/>
    <w:rsid w:val="00A75EAD"/>
    <w:rsid w:val="00A7717A"/>
    <w:rsid w:val="00A80A98"/>
    <w:rsid w:val="00A819B6"/>
    <w:rsid w:val="00A828CA"/>
    <w:rsid w:val="00A829B0"/>
    <w:rsid w:val="00A8620C"/>
    <w:rsid w:val="00A871A6"/>
    <w:rsid w:val="00A878C4"/>
    <w:rsid w:val="00A91702"/>
    <w:rsid w:val="00A92352"/>
    <w:rsid w:val="00A926A8"/>
    <w:rsid w:val="00A9472E"/>
    <w:rsid w:val="00A96108"/>
    <w:rsid w:val="00A9708B"/>
    <w:rsid w:val="00A9712B"/>
    <w:rsid w:val="00AA282D"/>
    <w:rsid w:val="00AA3A7A"/>
    <w:rsid w:val="00AA408A"/>
    <w:rsid w:val="00AA4450"/>
    <w:rsid w:val="00AA5263"/>
    <w:rsid w:val="00AA6B98"/>
    <w:rsid w:val="00AA6D49"/>
    <w:rsid w:val="00AA7874"/>
    <w:rsid w:val="00AB06C7"/>
    <w:rsid w:val="00AB2341"/>
    <w:rsid w:val="00AB23C9"/>
    <w:rsid w:val="00AB2B99"/>
    <w:rsid w:val="00AB2E9A"/>
    <w:rsid w:val="00AB4505"/>
    <w:rsid w:val="00AB4B58"/>
    <w:rsid w:val="00AB58E5"/>
    <w:rsid w:val="00AB60BB"/>
    <w:rsid w:val="00AC0F46"/>
    <w:rsid w:val="00AC48C1"/>
    <w:rsid w:val="00AC749F"/>
    <w:rsid w:val="00AC7648"/>
    <w:rsid w:val="00AD1079"/>
    <w:rsid w:val="00AD3C6A"/>
    <w:rsid w:val="00AD522E"/>
    <w:rsid w:val="00AD5533"/>
    <w:rsid w:val="00AD630D"/>
    <w:rsid w:val="00AD6319"/>
    <w:rsid w:val="00AE0F62"/>
    <w:rsid w:val="00AE32B5"/>
    <w:rsid w:val="00AE4DEA"/>
    <w:rsid w:val="00AE51D8"/>
    <w:rsid w:val="00AF08CD"/>
    <w:rsid w:val="00AF0FA1"/>
    <w:rsid w:val="00AF1039"/>
    <w:rsid w:val="00AF1C78"/>
    <w:rsid w:val="00AF5EF4"/>
    <w:rsid w:val="00AF7F0C"/>
    <w:rsid w:val="00B02F8E"/>
    <w:rsid w:val="00B0422F"/>
    <w:rsid w:val="00B05632"/>
    <w:rsid w:val="00B07EF2"/>
    <w:rsid w:val="00B10574"/>
    <w:rsid w:val="00B12B60"/>
    <w:rsid w:val="00B14E6B"/>
    <w:rsid w:val="00B15E7C"/>
    <w:rsid w:val="00B15EA3"/>
    <w:rsid w:val="00B1756C"/>
    <w:rsid w:val="00B17BFB"/>
    <w:rsid w:val="00B20EDF"/>
    <w:rsid w:val="00B22AEE"/>
    <w:rsid w:val="00B22D37"/>
    <w:rsid w:val="00B24828"/>
    <w:rsid w:val="00B262FC"/>
    <w:rsid w:val="00B2652B"/>
    <w:rsid w:val="00B2715A"/>
    <w:rsid w:val="00B27267"/>
    <w:rsid w:val="00B348F0"/>
    <w:rsid w:val="00B47E21"/>
    <w:rsid w:val="00B511B3"/>
    <w:rsid w:val="00B536DA"/>
    <w:rsid w:val="00B5410F"/>
    <w:rsid w:val="00B54518"/>
    <w:rsid w:val="00B55360"/>
    <w:rsid w:val="00B55691"/>
    <w:rsid w:val="00B55DF4"/>
    <w:rsid w:val="00B620BE"/>
    <w:rsid w:val="00B621FA"/>
    <w:rsid w:val="00B622A1"/>
    <w:rsid w:val="00B6293B"/>
    <w:rsid w:val="00B62969"/>
    <w:rsid w:val="00B6514A"/>
    <w:rsid w:val="00B66E81"/>
    <w:rsid w:val="00B67D7E"/>
    <w:rsid w:val="00B723AB"/>
    <w:rsid w:val="00B741A4"/>
    <w:rsid w:val="00B7434D"/>
    <w:rsid w:val="00B768F7"/>
    <w:rsid w:val="00B771A6"/>
    <w:rsid w:val="00B7782D"/>
    <w:rsid w:val="00B85B83"/>
    <w:rsid w:val="00B85E53"/>
    <w:rsid w:val="00B875E0"/>
    <w:rsid w:val="00B87928"/>
    <w:rsid w:val="00B90273"/>
    <w:rsid w:val="00B90C7F"/>
    <w:rsid w:val="00B973A7"/>
    <w:rsid w:val="00B97923"/>
    <w:rsid w:val="00B97BF3"/>
    <w:rsid w:val="00BA3963"/>
    <w:rsid w:val="00BA3F2D"/>
    <w:rsid w:val="00BA5366"/>
    <w:rsid w:val="00BB0370"/>
    <w:rsid w:val="00BB23AC"/>
    <w:rsid w:val="00BB27DD"/>
    <w:rsid w:val="00BB5275"/>
    <w:rsid w:val="00BB733F"/>
    <w:rsid w:val="00BC0CBD"/>
    <w:rsid w:val="00BC3545"/>
    <w:rsid w:val="00BC42E6"/>
    <w:rsid w:val="00BC4DC1"/>
    <w:rsid w:val="00BC77A1"/>
    <w:rsid w:val="00BC7E8F"/>
    <w:rsid w:val="00BD113D"/>
    <w:rsid w:val="00BD2ABF"/>
    <w:rsid w:val="00BD593A"/>
    <w:rsid w:val="00BD60B0"/>
    <w:rsid w:val="00BE2958"/>
    <w:rsid w:val="00BE5D1F"/>
    <w:rsid w:val="00BE65AA"/>
    <w:rsid w:val="00BE7376"/>
    <w:rsid w:val="00BE7619"/>
    <w:rsid w:val="00BE7B49"/>
    <w:rsid w:val="00BF237E"/>
    <w:rsid w:val="00BF297F"/>
    <w:rsid w:val="00BF2A18"/>
    <w:rsid w:val="00BF3289"/>
    <w:rsid w:val="00BF35AF"/>
    <w:rsid w:val="00BF3DED"/>
    <w:rsid w:val="00BF4AC3"/>
    <w:rsid w:val="00C00C9D"/>
    <w:rsid w:val="00C025DB"/>
    <w:rsid w:val="00C02EFD"/>
    <w:rsid w:val="00C070AC"/>
    <w:rsid w:val="00C07BDA"/>
    <w:rsid w:val="00C103A9"/>
    <w:rsid w:val="00C10F0F"/>
    <w:rsid w:val="00C10FB1"/>
    <w:rsid w:val="00C11763"/>
    <w:rsid w:val="00C125D5"/>
    <w:rsid w:val="00C13A25"/>
    <w:rsid w:val="00C1456C"/>
    <w:rsid w:val="00C160D3"/>
    <w:rsid w:val="00C215E3"/>
    <w:rsid w:val="00C22011"/>
    <w:rsid w:val="00C22218"/>
    <w:rsid w:val="00C226DB"/>
    <w:rsid w:val="00C267C5"/>
    <w:rsid w:val="00C2687F"/>
    <w:rsid w:val="00C30432"/>
    <w:rsid w:val="00C31D73"/>
    <w:rsid w:val="00C342D2"/>
    <w:rsid w:val="00C34AC4"/>
    <w:rsid w:val="00C35E88"/>
    <w:rsid w:val="00C365C8"/>
    <w:rsid w:val="00C41A3A"/>
    <w:rsid w:val="00C4266F"/>
    <w:rsid w:val="00C42BA4"/>
    <w:rsid w:val="00C42D66"/>
    <w:rsid w:val="00C43519"/>
    <w:rsid w:val="00C435FC"/>
    <w:rsid w:val="00C43FE2"/>
    <w:rsid w:val="00C44A40"/>
    <w:rsid w:val="00C4574B"/>
    <w:rsid w:val="00C46935"/>
    <w:rsid w:val="00C46D7F"/>
    <w:rsid w:val="00C501C5"/>
    <w:rsid w:val="00C54C2C"/>
    <w:rsid w:val="00C570E7"/>
    <w:rsid w:val="00C62FED"/>
    <w:rsid w:val="00C63677"/>
    <w:rsid w:val="00C654AF"/>
    <w:rsid w:val="00C66EBD"/>
    <w:rsid w:val="00C70511"/>
    <w:rsid w:val="00C71C59"/>
    <w:rsid w:val="00C71F2C"/>
    <w:rsid w:val="00C7594D"/>
    <w:rsid w:val="00C77C64"/>
    <w:rsid w:val="00C77E89"/>
    <w:rsid w:val="00C81D96"/>
    <w:rsid w:val="00C8269C"/>
    <w:rsid w:val="00C866AA"/>
    <w:rsid w:val="00C875DE"/>
    <w:rsid w:val="00C87F4E"/>
    <w:rsid w:val="00C904A6"/>
    <w:rsid w:val="00C90B71"/>
    <w:rsid w:val="00C91456"/>
    <w:rsid w:val="00C92A69"/>
    <w:rsid w:val="00C93016"/>
    <w:rsid w:val="00C93C66"/>
    <w:rsid w:val="00C95B14"/>
    <w:rsid w:val="00C96ABF"/>
    <w:rsid w:val="00C97B64"/>
    <w:rsid w:val="00C97CDD"/>
    <w:rsid w:val="00CA0AD8"/>
    <w:rsid w:val="00CA135F"/>
    <w:rsid w:val="00CA25FB"/>
    <w:rsid w:val="00CA3029"/>
    <w:rsid w:val="00CA40AC"/>
    <w:rsid w:val="00CA4F97"/>
    <w:rsid w:val="00CA54E6"/>
    <w:rsid w:val="00CB03F6"/>
    <w:rsid w:val="00CB04DE"/>
    <w:rsid w:val="00CB07E6"/>
    <w:rsid w:val="00CB3548"/>
    <w:rsid w:val="00CB3B25"/>
    <w:rsid w:val="00CB430A"/>
    <w:rsid w:val="00CB6409"/>
    <w:rsid w:val="00CB730C"/>
    <w:rsid w:val="00CC05FD"/>
    <w:rsid w:val="00CC0950"/>
    <w:rsid w:val="00CC1B2B"/>
    <w:rsid w:val="00CC35A7"/>
    <w:rsid w:val="00CC54D0"/>
    <w:rsid w:val="00CC7D8F"/>
    <w:rsid w:val="00CD08B7"/>
    <w:rsid w:val="00CD0CEC"/>
    <w:rsid w:val="00CD1F2B"/>
    <w:rsid w:val="00CD2676"/>
    <w:rsid w:val="00CD3424"/>
    <w:rsid w:val="00CD5233"/>
    <w:rsid w:val="00CD6ACF"/>
    <w:rsid w:val="00CE12F6"/>
    <w:rsid w:val="00CE2126"/>
    <w:rsid w:val="00CE333D"/>
    <w:rsid w:val="00CE4D9B"/>
    <w:rsid w:val="00CE59E4"/>
    <w:rsid w:val="00CE764B"/>
    <w:rsid w:val="00CF0891"/>
    <w:rsid w:val="00CF20C2"/>
    <w:rsid w:val="00CF3785"/>
    <w:rsid w:val="00CF3EA7"/>
    <w:rsid w:val="00CF5F5D"/>
    <w:rsid w:val="00D0062B"/>
    <w:rsid w:val="00D00B0E"/>
    <w:rsid w:val="00D00B87"/>
    <w:rsid w:val="00D014E8"/>
    <w:rsid w:val="00D03DCB"/>
    <w:rsid w:val="00D14546"/>
    <w:rsid w:val="00D14B51"/>
    <w:rsid w:val="00D15B7B"/>
    <w:rsid w:val="00D20A3C"/>
    <w:rsid w:val="00D211E2"/>
    <w:rsid w:val="00D21FB8"/>
    <w:rsid w:val="00D22440"/>
    <w:rsid w:val="00D232D5"/>
    <w:rsid w:val="00D3179A"/>
    <w:rsid w:val="00D32524"/>
    <w:rsid w:val="00D337AA"/>
    <w:rsid w:val="00D341B2"/>
    <w:rsid w:val="00D3462D"/>
    <w:rsid w:val="00D439FE"/>
    <w:rsid w:val="00D4586A"/>
    <w:rsid w:val="00D46CAA"/>
    <w:rsid w:val="00D54D74"/>
    <w:rsid w:val="00D55B77"/>
    <w:rsid w:val="00D57286"/>
    <w:rsid w:val="00D57341"/>
    <w:rsid w:val="00D62D48"/>
    <w:rsid w:val="00D644F4"/>
    <w:rsid w:val="00D6517C"/>
    <w:rsid w:val="00D6654A"/>
    <w:rsid w:val="00D66FA4"/>
    <w:rsid w:val="00D72799"/>
    <w:rsid w:val="00D749A9"/>
    <w:rsid w:val="00D760FB"/>
    <w:rsid w:val="00D76C81"/>
    <w:rsid w:val="00D8085A"/>
    <w:rsid w:val="00D811A3"/>
    <w:rsid w:val="00D822A5"/>
    <w:rsid w:val="00D8418F"/>
    <w:rsid w:val="00D8471F"/>
    <w:rsid w:val="00D86D41"/>
    <w:rsid w:val="00D87118"/>
    <w:rsid w:val="00D90DF2"/>
    <w:rsid w:val="00D910F6"/>
    <w:rsid w:val="00D9244B"/>
    <w:rsid w:val="00D93D4C"/>
    <w:rsid w:val="00D95D58"/>
    <w:rsid w:val="00DA032D"/>
    <w:rsid w:val="00DA1D37"/>
    <w:rsid w:val="00DA2048"/>
    <w:rsid w:val="00DA2DA4"/>
    <w:rsid w:val="00DA3399"/>
    <w:rsid w:val="00DA4E41"/>
    <w:rsid w:val="00DA55CB"/>
    <w:rsid w:val="00DA5CB3"/>
    <w:rsid w:val="00DA6A08"/>
    <w:rsid w:val="00DA6CEC"/>
    <w:rsid w:val="00DA6D34"/>
    <w:rsid w:val="00DA70F7"/>
    <w:rsid w:val="00DA7EA7"/>
    <w:rsid w:val="00DB0815"/>
    <w:rsid w:val="00DB1E33"/>
    <w:rsid w:val="00DB2AC9"/>
    <w:rsid w:val="00DB5E7A"/>
    <w:rsid w:val="00DC1E1B"/>
    <w:rsid w:val="00DC2B67"/>
    <w:rsid w:val="00DC3041"/>
    <w:rsid w:val="00DC31FF"/>
    <w:rsid w:val="00DC47CF"/>
    <w:rsid w:val="00DC5D22"/>
    <w:rsid w:val="00DC652D"/>
    <w:rsid w:val="00DC6B99"/>
    <w:rsid w:val="00DD0427"/>
    <w:rsid w:val="00DD2249"/>
    <w:rsid w:val="00DD25BB"/>
    <w:rsid w:val="00DD3064"/>
    <w:rsid w:val="00DD323B"/>
    <w:rsid w:val="00DD453D"/>
    <w:rsid w:val="00DD5BB6"/>
    <w:rsid w:val="00DE0A74"/>
    <w:rsid w:val="00DE192D"/>
    <w:rsid w:val="00DE2F88"/>
    <w:rsid w:val="00DF07C1"/>
    <w:rsid w:val="00DF08BB"/>
    <w:rsid w:val="00DF0B94"/>
    <w:rsid w:val="00DF1620"/>
    <w:rsid w:val="00DF19AA"/>
    <w:rsid w:val="00DF2885"/>
    <w:rsid w:val="00DF47DE"/>
    <w:rsid w:val="00DF6DA8"/>
    <w:rsid w:val="00E010EF"/>
    <w:rsid w:val="00E04F4C"/>
    <w:rsid w:val="00E061D4"/>
    <w:rsid w:val="00E067B1"/>
    <w:rsid w:val="00E07F99"/>
    <w:rsid w:val="00E1036E"/>
    <w:rsid w:val="00E10904"/>
    <w:rsid w:val="00E115A3"/>
    <w:rsid w:val="00E12811"/>
    <w:rsid w:val="00E1434C"/>
    <w:rsid w:val="00E15C51"/>
    <w:rsid w:val="00E15D44"/>
    <w:rsid w:val="00E16730"/>
    <w:rsid w:val="00E20791"/>
    <w:rsid w:val="00E269E5"/>
    <w:rsid w:val="00E27BB3"/>
    <w:rsid w:val="00E3090E"/>
    <w:rsid w:val="00E3108C"/>
    <w:rsid w:val="00E31588"/>
    <w:rsid w:val="00E3226A"/>
    <w:rsid w:val="00E40066"/>
    <w:rsid w:val="00E414D3"/>
    <w:rsid w:val="00E42D92"/>
    <w:rsid w:val="00E47388"/>
    <w:rsid w:val="00E51938"/>
    <w:rsid w:val="00E531D6"/>
    <w:rsid w:val="00E538A9"/>
    <w:rsid w:val="00E6163E"/>
    <w:rsid w:val="00E61A57"/>
    <w:rsid w:val="00E6350E"/>
    <w:rsid w:val="00E63B3A"/>
    <w:rsid w:val="00E65852"/>
    <w:rsid w:val="00E67149"/>
    <w:rsid w:val="00E672DB"/>
    <w:rsid w:val="00E67E95"/>
    <w:rsid w:val="00E730E1"/>
    <w:rsid w:val="00E739E1"/>
    <w:rsid w:val="00E73E7F"/>
    <w:rsid w:val="00E7719E"/>
    <w:rsid w:val="00E83E9D"/>
    <w:rsid w:val="00E848F7"/>
    <w:rsid w:val="00E84B31"/>
    <w:rsid w:val="00E850F9"/>
    <w:rsid w:val="00E85124"/>
    <w:rsid w:val="00E910E6"/>
    <w:rsid w:val="00E91ECF"/>
    <w:rsid w:val="00E926ED"/>
    <w:rsid w:val="00E953A7"/>
    <w:rsid w:val="00E9552A"/>
    <w:rsid w:val="00E9676E"/>
    <w:rsid w:val="00EA605D"/>
    <w:rsid w:val="00EB0A49"/>
    <w:rsid w:val="00EB1304"/>
    <w:rsid w:val="00EB1A35"/>
    <w:rsid w:val="00EB23F0"/>
    <w:rsid w:val="00EB29AA"/>
    <w:rsid w:val="00EB6CDE"/>
    <w:rsid w:val="00EC04CA"/>
    <w:rsid w:val="00EC360B"/>
    <w:rsid w:val="00EC36AB"/>
    <w:rsid w:val="00EC3CDC"/>
    <w:rsid w:val="00EC476F"/>
    <w:rsid w:val="00EC4F20"/>
    <w:rsid w:val="00EC6891"/>
    <w:rsid w:val="00EC79E6"/>
    <w:rsid w:val="00ED07CF"/>
    <w:rsid w:val="00ED5129"/>
    <w:rsid w:val="00ED58A6"/>
    <w:rsid w:val="00ED5C47"/>
    <w:rsid w:val="00EE01E7"/>
    <w:rsid w:val="00EE0E36"/>
    <w:rsid w:val="00EE1A23"/>
    <w:rsid w:val="00EE285A"/>
    <w:rsid w:val="00EE558A"/>
    <w:rsid w:val="00EE5B48"/>
    <w:rsid w:val="00EF0863"/>
    <w:rsid w:val="00EF0EB8"/>
    <w:rsid w:val="00EF4E41"/>
    <w:rsid w:val="00EF670A"/>
    <w:rsid w:val="00EF7702"/>
    <w:rsid w:val="00F0199B"/>
    <w:rsid w:val="00F04884"/>
    <w:rsid w:val="00F06E17"/>
    <w:rsid w:val="00F07655"/>
    <w:rsid w:val="00F10185"/>
    <w:rsid w:val="00F1053E"/>
    <w:rsid w:val="00F11695"/>
    <w:rsid w:val="00F12E50"/>
    <w:rsid w:val="00F130FD"/>
    <w:rsid w:val="00F13505"/>
    <w:rsid w:val="00F14220"/>
    <w:rsid w:val="00F1652B"/>
    <w:rsid w:val="00F16FB8"/>
    <w:rsid w:val="00F1760E"/>
    <w:rsid w:val="00F21999"/>
    <w:rsid w:val="00F21EE8"/>
    <w:rsid w:val="00F2465D"/>
    <w:rsid w:val="00F37635"/>
    <w:rsid w:val="00F41744"/>
    <w:rsid w:val="00F422DB"/>
    <w:rsid w:val="00F44764"/>
    <w:rsid w:val="00F46E78"/>
    <w:rsid w:val="00F472C4"/>
    <w:rsid w:val="00F47A43"/>
    <w:rsid w:val="00F51163"/>
    <w:rsid w:val="00F51A66"/>
    <w:rsid w:val="00F52D71"/>
    <w:rsid w:val="00F54182"/>
    <w:rsid w:val="00F60294"/>
    <w:rsid w:val="00F606F7"/>
    <w:rsid w:val="00F65459"/>
    <w:rsid w:val="00F6612D"/>
    <w:rsid w:val="00F73029"/>
    <w:rsid w:val="00F73A3D"/>
    <w:rsid w:val="00F760B1"/>
    <w:rsid w:val="00F7614F"/>
    <w:rsid w:val="00F7693D"/>
    <w:rsid w:val="00F7781C"/>
    <w:rsid w:val="00F77C48"/>
    <w:rsid w:val="00F802CA"/>
    <w:rsid w:val="00F81650"/>
    <w:rsid w:val="00F82E32"/>
    <w:rsid w:val="00F839CE"/>
    <w:rsid w:val="00F84270"/>
    <w:rsid w:val="00F953B1"/>
    <w:rsid w:val="00F96D6E"/>
    <w:rsid w:val="00F976D3"/>
    <w:rsid w:val="00F979C7"/>
    <w:rsid w:val="00FA0B53"/>
    <w:rsid w:val="00FA2C63"/>
    <w:rsid w:val="00FA438A"/>
    <w:rsid w:val="00FA6DD7"/>
    <w:rsid w:val="00FA77FC"/>
    <w:rsid w:val="00FB17C8"/>
    <w:rsid w:val="00FB508B"/>
    <w:rsid w:val="00FB6288"/>
    <w:rsid w:val="00FC057D"/>
    <w:rsid w:val="00FC29DD"/>
    <w:rsid w:val="00FC2BFA"/>
    <w:rsid w:val="00FC32D2"/>
    <w:rsid w:val="00FC7487"/>
    <w:rsid w:val="00FD1AD0"/>
    <w:rsid w:val="00FD24BE"/>
    <w:rsid w:val="00FD26B9"/>
    <w:rsid w:val="00FD5230"/>
    <w:rsid w:val="00FD53EF"/>
    <w:rsid w:val="00FD5BFB"/>
    <w:rsid w:val="00FD5CCE"/>
    <w:rsid w:val="00FD678D"/>
    <w:rsid w:val="00FE0486"/>
    <w:rsid w:val="00FE4898"/>
    <w:rsid w:val="00FE4D30"/>
    <w:rsid w:val="00FE4E16"/>
    <w:rsid w:val="00FE66F9"/>
    <w:rsid w:val="00FE7B5F"/>
    <w:rsid w:val="00FF0432"/>
    <w:rsid w:val="00FF05C4"/>
    <w:rsid w:val="00FF141E"/>
    <w:rsid w:val="00FF1472"/>
    <w:rsid w:val="00FF1A72"/>
    <w:rsid w:val="00FF2880"/>
    <w:rsid w:val="00FF2D00"/>
    <w:rsid w:val="00FF3771"/>
    <w:rsid w:val="00FF4FDE"/>
    <w:rsid w:val="00FF51F2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CAC4A"/>
  <w15:docId w15:val="{A780321A-95F4-49B0-BDC6-C0759CDF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63"/>
  </w:style>
  <w:style w:type="paragraph" w:styleId="Heading1">
    <w:name w:val="heading 1"/>
    <w:next w:val="Normal"/>
    <w:link w:val="Heading1Char"/>
    <w:uiPriority w:val="9"/>
    <w:unhideWhenUsed/>
    <w:qFormat/>
    <w:rsid w:val="00487FA3"/>
    <w:pPr>
      <w:keepNext/>
      <w:keepLines/>
      <w:spacing w:after="50"/>
      <w:ind w:left="10" w:hanging="10"/>
      <w:outlineLvl w:val="0"/>
    </w:pPr>
    <w:rPr>
      <w:rFonts w:ascii="Calibri" w:eastAsia="Calibri" w:hAnsi="Calibri" w:cs="Calibri"/>
      <w:b/>
      <w:color w:val="903F6D"/>
    </w:rPr>
  </w:style>
  <w:style w:type="paragraph" w:styleId="Heading3">
    <w:name w:val="heading 3"/>
    <w:basedOn w:val="Normal"/>
    <w:link w:val="Heading3Char"/>
    <w:uiPriority w:val="9"/>
    <w:qFormat/>
    <w:rsid w:val="00412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FFB"/>
  </w:style>
  <w:style w:type="paragraph" w:styleId="Footer">
    <w:name w:val="footer"/>
    <w:basedOn w:val="Normal"/>
    <w:link w:val="Foot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FFB"/>
  </w:style>
  <w:style w:type="character" w:styleId="Hyperlink">
    <w:name w:val="Hyperlink"/>
    <w:basedOn w:val="DefaultParagraphFont"/>
    <w:uiPriority w:val="99"/>
    <w:unhideWhenUsed/>
    <w:rsid w:val="00617F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04D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87FA3"/>
    <w:rPr>
      <w:rFonts w:ascii="Calibri" w:eastAsia="Calibri" w:hAnsi="Calibri" w:cs="Calibri"/>
      <w:b/>
      <w:color w:val="903F6D"/>
    </w:rPr>
  </w:style>
  <w:style w:type="character" w:customStyle="1" w:styleId="apple-converted-space">
    <w:name w:val="apple-converted-space"/>
    <w:basedOn w:val="DefaultParagraphFont"/>
    <w:rsid w:val="00DC47CF"/>
  </w:style>
  <w:style w:type="paragraph" w:styleId="BalloonText">
    <w:name w:val="Balloon Text"/>
    <w:basedOn w:val="Normal"/>
    <w:link w:val="BalloonTextChar"/>
    <w:uiPriority w:val="99"/>
    <w:semiHidden/>
    <w:unhideWhenUsed/>
    <w:rsid w:val="0051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8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30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30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301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62F4E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412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120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12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E012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B74F9"/>
    <w:rPr>
      <w:rFonts w:ascii="CourierNewPS-ItalicMT" w:hAnsi="CourierNewPS-ItalicMT" w:hint="default"/>
      <w:b w:val="0"/>
      <w:bCs w:val="0"/>
      <w:i/>
      <w:iCs/>
      <w:color w:val="35586C"/>
      <w:sz w:val="24"/>
      <w:szCs w:val="24"/>
    </w:rPr>
  </w:style>
  <w:style w:type="character" w:customStyle="1" w:styleId="fontstyle21">
    <w:name w:val="fontstyle21"/>
    <w:basedOn w:val="DefaultParagraphFont"/>
    <w:rsid w:val="004B74F9"/>
    <w:rPr>
      <w:rFonts w:ascii="CourierNewPS-BoldMT" w:hAnsi="CourierNewPS-BoldMT" w:hint="default"/>
      <w:b/>
      <w:bCs/>
      <w:i w:val="0"/>
      <w:iCs w:val="0"/>
      <w:color w:val="006699"/>
      <w:sz w:val="24"/>
      <w:szCs w:val="24"/>
    </w:rPr>
  </w:style>
  <w:style w:type="character" w:customStyle="1" w:styleId="fontstyle31">
    <w:name w:val="fontstyle31"/>
    <w:basedOn w:val="DefaultParagraphFont"/>
    <w:rsid w:val="004B74F9"/>
    <w:rPr>
      <w:rFonts w:ascii="CourierNewPSMT" w:hAnsi="CourierNewPSMT" w:hint="default"/>
      <w:b w:val="0"/>
      <w:bCs w:val="0"/>
      <w:i w:val="0"/>
      <w:iCs w:val="0"/>
      <w:color w:val="000088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0422F"/>
    <w:rPr>
      <w:color w:val="808080"/>
    </w:rPr>
  </w:style>
  <w:style w:type="table" w:styleId="ListTable1Light">
    <w:name w:val="List Table 1 Light"/>
    <w:basedOn w:val="TableNormal"/>
    <w:uiPriority w:val="46"/>
    <w:rsid w:val="00D727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55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emf"/><Relationship Id="rId21" Type="http://schemas.openxmlformats.org/officeDocument/2006/relationships/hyperlink" Target="https://pymysql.readthedocs.io/en/latest/user/examples.html" TargetMode="External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2.bin"/><Relationship Id="rId84" Type="http://schemas.openxmlformats.org/officeDocument/2006/relationships/oleObject" Target="embeddings/oleObject28.bin"/><Relationship Id="rId138" Type="http://schemas.openxmlformats.org/officeDocument/2006/relationships/image" Target="media/image51.emf"/><Relationship Id="rId159" Type="http://schemas.openxmlformats.org/officeDocument/2006/relationships/oleObject" Target="embeddings/oleObject58.bin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53" Type="http://schemas.openxmlformats.org/officeDocument/2006/relationships/image" Target="media/image17.emf"/><Relationship Id="rId74" Type="http://schemas.openxmlformats.org/officeDocument/2006/relationships/hyperlink" Target="https://github.com/opencv/opencv/tree/4.x/data/haarcascades" TargetMode="External"/><Relationship Id="rId128" Type="http://schemas.openxmlformats.org/officeDocument/2006/relationships/image" Target="media/image46.emf"/><Relationship Id="rId149" Type="http://schemas.openxmlformats.org/officeDocument/2006/relationships/image" Target="media/image56.emf"/><Relationship Id="rId5" Type="http://schemas.openxmlformats.org/officeDocument/2006/relationships/webSettings" Target="webSettings.xml"/><Relationship Id="rId95" Type="http://schemas.openxmlformats.org/officeDocument/2006/relationships/image" Target="media/image33.png"/><Relationship Id="rId160" Type="http://schemas.openxmlformats.org/officeDocument/2006/relationships/image" Target="media/image61.emf"/><Relationship Id="rId22" Type="http://schemas.openxmlformats.org/officeDocument/2006/relationships/hyperlink" Target="https://pandas.pydata.org/docs/reference/api/pandas.read_sql.html" TargetMode="External"/><Relationship Id="rId43" Type="http://schemas.openxmlformats.org/officeDocument/2006/relationships/image" Target="media/image12.emf"/><Relationship Id="rId64" Type="http://schemas.openxmlformats.org/officeDocument/2006/relationships/hyperlink" Target="https://www.geeksforgeeks.org/cosine-similarity/" TargetMode="External"/><Relationship Id="rId118" Type="http://schemas.openxmlformats.org/officeDocument/2006/relationships/oleObject" Target="embeddings/oleObject40.bin"/><Relationship Id="rId139" Type="http://schemas.openxmlformats.org/officeDocument/2006/relationships/oleObject" Target="embeddings/oleObject49.bin"/><Relationship Id="rId85" Type="http://schemas.openxmlformats.org/officeDocument/2006/relationships/image" Target="media/image29.emf"/><Relationship Id="rId150" Type="http://schemas.openxmlformats.org/officeDocument/2006/relationships/oleObject" Target="embeddings/oleObject54.bin"/><Relationship Id="rId12" Type="http://schemas.openxmlformats.org/officeDocument/2006/relationships/hyperlink" Target="https://parquet.apache.org/" TargetMode="External"/><Relationship Id="rId17" Type="http://schemas.openxmlformats.org/officeDocument/2006/relationships/oleObject" Target="embeddings/oleObject4.bin"/><Relationship Id="rId33" Type="http://schemas.openxmlformats.org/officeDocument/2006/relationships/hyperlink" Target="https://docs.python.org/3/library/functions.html" TargetMode="External"/><Relationship Id="rId38" Type="http://schemas.openxmlformats.org/officeDocument/2006/relationships/oleObject" Target="embeddings/oleObject10.bin"/><Relationship Id="rId59" Type="http://schemas.openxmlformats.org/officeDocument/2006/relationships/hyperlink" Target="https://pandas.pydata.org/docs/reference/api/pandas.DataFrame.agg.html" TargetMode="External"/><Relationship Id="rId103" Type="http://schemas.openxmlformats.org/officeDocument/2006/relationships/image" Target="media/image36.emf"/><Relationship Id="rId108" Type="http://schemas.openxmlformats.org/officeDocument/2006/relationships/image" Target="media/image38.emf"/><Relationship Id="rId124" Type="http://schemas.openxmlformats.org/officeDocument/2006/relationships/hyperlink" Target="https://pytorch.org/docs/stable/notes/broadcasting.html" TargetMode="External"/><Relationship Id="rId129" Type="http://schemas.openxmlformats.org/officeDocument/2006/relationships/oleObject" Target="embeddings/oleObject44.bin"/><Relationship Id="rId54" Type="http://schemas.openxmlformats.org/officeDocument/2006/relationships/oleObject" Target="embeddings/oleObject18.bin"/><Relationship Id="rId70" Type="http://schemas.openxmlformats.org/officeDocument/2006/relationships/image" Target="media/image24.emf"/><Relationship Id="rId75" Type="http://schemas.openxmlformats.org/officeDocument/2006/relationships/image" Target="media/image25.emf"/><Relationship Id="rId91" Type="http://schemas.openxmlformats.org/officeDocument/2006/relationships/hyperlink" Target="https://catboost.ai/en/docs/" TargetMode="External"/><Relationship Id="rId96" Type="http://schemas.openxmlformats.org/officeDocument/2006/relationships/hyperlink" Target="https://www.pinecone.io/learn/series/faiss/vector-indexes/" TargetMode="External"/><Relationship Id="rId140" Type="http://schemas.openxmlformats.org/officeDocument/2006/relationships/hyperlink" Target="https://blog.paperspace.com/pytorch-vectorization-and-broadcasting/" TargetMode="External"/><Relationship Id="rId145" Type="http://schemas.openxmlformats.org/officeDocument/2006/relationships/image" Target="media/image54.emf"/><Relationship Id="rId161" Type="http://schemas.openxmlformats.org/officeDocument/2006/relationships/oleObject" Target="embeddings/oleObject59.bin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hyperlink" Target="https://oreil.ly/byelc" TargetMode="External"/><Relationship Id="rId49" Type="http://schemas.openxmlformats.org/officeDocument/2006/relationships/image" Target="media/image15.emf"/><Relationship Id="rId114" Type="http://schemas.openxmlformats.org/officeDocument/2006/relationships/oleObject" Target="embeddings/oleObject38.bin"/><Relationship Id="rId119" Type="http://schemas.openxmlformats.org/officeDocument/2006/relationships/hyperlink" Target="https://pytorch.org/tutorials/beginner/basics/tensorqs_tutorial.html" TargetMode="External"/><Relationship Id="rId44" Type="http://schemas.openxmlformats.org/officeDocument/2006/relationships/oleObject" Target="embeddings/oleObject13.bin"/><Relationship Id="rId60" Type="http://schemas.openxmlformats.org/officeDocument/2006/relationships/image" Target="media/image20.emf"/><Relationship Id="rId65" Type="http://schemas.openxmlformats.org/officeDocument/2006/relationships/image" Target="media/image22.emf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130" Type="http://schemas.openxmlformats.org/officeDocument/2006/relationships/image" Target="media/image47.emf"/><Relationship Id="rId135" Type="http://schemas.openxmlformats.org/officeDocument/2006/relationships/oleObject" Target="embeddings/oleObject47.bin"/><Relationship Id="rId151" Type="http://schemas.openxmlformats.org/officeDocument/2006/relationships/image" Target="media/image57.emf"/><Relationship Id="rId156" Type="http://schemas.openxmlformats.org/officeDocument/2006/relationships/image" Target="media/image59.emf"/><Relationship Id="rId13" Type="http://schemas.openxmlformats.org/officeDocument/2006/relationships/image" Target="media/image3.emf"/><Relationship Id="rId18" Type="http://schemas.openxmlformats.org/officeDocument/2006/relationships/hyperlink" Target="https://www.sqlite.org/index.html" TargetMode="External"/><Relationship Id="rId39" Type="http://schemas.openxmlformats.org/officeDocument/2006/relationships/image" Target="media/image10.emf"/><Relationship Id="rId109" Type="http://schemas.openxmlformats.org/officeDocument/2006/relationships/oleObject" Target="embeddings/oleObject36.bin"/><Relationship Id="rId34" Type="http://schemas.openxmlformats.org/officeDocument/2006/relationships/hyperlink" Target="https://docs.python.org/3/library/contextlib.html" TargetMode="External"/><Relationship Id="rId50" Type="http://schemas.openxmlformats.org/officeDocument/2006/relationships/oleObject" Target="embeddings/oleObject16.bin"/><Relationship Id="rId55" Type="http://schemas.openxmlformats.org/officeDocument/2006/relationships/image" Target="media/image18.emf"/><Relationship Id="rId76" Type="http://schemas.openxmlformats.org/officeDocument/2006/relationships/oleObject" Target="embeddings/oleObject26.bin"/><Relationship Id="rId97" Type="http://schemas.openxmlformats.org/officeDocument/2006/relationships/image" Target="media/image34.emf"/><Relationship Id="rId104" Type="http://schemas.openxmlformats.org/officeDocument/2006/relationships/oleObject" Target="embeddings/oleObject34.bin"/><Relationship Id="rId120" Type="http://schemas.openxmlformats.org/officeDocument/2006/relationships/image" Target="media/image43.emf"/><Relationship Id="rId125" Type="http://schemas.openxmlformats.org/officeDocument/2006/relationships/hyperlink" Target="https://blog.paperspace.com/pytorch-vectorization-and-broadcasting/" TargetMode="External"/><Relationship Id="rId141" Type="http://schemas.openxmlformats.org/officeDocument/2006/relationships/image" Target="media/image52.emf"/><Relationship Id="rId146" Type="http://schemas.openxmlformats.org/officeDocument/2006/relationships/oleObject" Target="embeddings/oleObject52.bin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31.emf"/><Relationship Id="rId162" Type="http://schemas.openxmlformats.org/officeDocument/2006/relationships/hyperlink" Target="https://huggingface.c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aws.amazon.com/s3/" TargetMode="Externa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emf"/><Relationship Id="rId66" Type="http://schemas.openxmlformats.org/officeDocument/2006/relationships/oleObject" Target="embeddings/oleObject23.bin"/><Relationship Id="rId87" Type="http://schemas.openxmlformats.org/officeDocument/2006/relationships/hyperlink" Target="https://xgboost.readthedocs.io/en/stable/" TargetMode="External"/><Relationship Id="rId110" Type="http://schemas.openxmlformats.org/officeDocument/2006/relationships/hyperlink" Target="https://pytorch.org/docs/stable/sparse.html" TargetMode="External"/><Relationship Id="rId115" Type="http://schemas.openxmlformats.org/officeDocument/2006/relationships/image" Target="media/image41.emf"/><Relationship Id="rId131" Type="http://schemas.openxmlformats.org/officeDocument/2006/relationships/oleObject" Target="embeddings/oleObject45.bin"/><Relationship Id="rId136" Type="http://schemas.openxmlformats.org/officeDocument/2006/relationships/image" Target="media/image50.emf"/><Relationship Id="rId157" Type="http://schemas.openxmlformats.org/officeDocument/2006/relationships/oleObject" Target="embeddings/oleObject57.bin"/><Relationship Id="rId61" Type="http://schemas.openxmlformats.org/officeDocument/2006/relationships/oleObject" Target="embeddings/oleObject21.bin"/><Relationship Id="rId82" Type="http://schemas.openxmlformats.org/officeDocument/2006/relationships/hyperlink" Target="https://pytorch.org/vision/stable/models.html" TargetMode="External"/><Relationship Id="rId152" Type="http://schemas.openxmlformats.org/officeDocument/2006/relationships/oleObject" Target="embeddings/oleObject55.bin"/><Relationship Id="rId19" Type="http://schemas.openxmlformats.org/officeDocument/2006/relationships/hyperlink" Target="https://www.w3schools.com/sql/" TargetMode="External"/><Relationship Id="rId14" Type="http://schemas.openxmlformats.org/officeDocument/2006/relationships/oleObject" Target="embeddings/oleObject3.bin"/><Relationship Id="rId30" Type="http://schemas.openxmlformats.org/officeDocument/2006/relationships/hyperlink" Target="https://docs.aws.amazon.com/IAM/latest/UserGuide/security-creds.html" TargetMode="External"/><Relationship Id="rId35" Type="http://schemas.openxmlformats.org/officeDocument/2006/relationships/image" Target="media/image8.emf"/><Relationship Id="rId56" Type="http://schemas.openxmlformats.org/officeDocument/2006/relationships/oleObject" Target="embeddings/oleObject19.bin"/><Relationship Id="rId77" Type="http://schemas.openxmlformats.org/officeDocument/2006/relationships/image" Target="media/image26.png"/><Relationship Id="rId100" Type="http://schemas.openxmlformats.org/officeDocument/2006/relationships/image" Target="media/image35.emf"/><Relationship Id="rId105" Type="http://schemas.openxmlformats.org/officeDocument/2006/relationships/hyperlink" Target="https://pytorch.org/tutorials/beginner/blitz/tensor_tutorial.html" TargetMode="External"/><Relationship Id="rId126" Type="http://schemas.openxmlformats.org/officeDocument/2006/relationships/image" Target="media/image45.emf"/><Relationship Id="rId147" Type="http://schemas.openxmlformats.org/officeDocument/2006/relationships/image" Target="media/image55.emf"/><Relationship Id="rId8" Type="http://schemas.openxmlformats.org/officeDocument/2006/relationships/image" Target="media/image1.emf"/><Relationship Id="rId51" Type="http://schemas.openxmlformats.org/officeDocument/2006/relationships/image" Target="media/image16.emf"/><Relationship Id="rId72" Type="http://schemas.openxmlformats.org/officeDocument/2006/relationships/hyperlink" Target="https://pytorch.org/tutorials/beginner/transfer_learning_tutorial.html" TargetMode="External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1.bin"/><Relationship Id="rId142" Type="http://schemas.openxmlformats.org/officeDocument/2006/relationships/oleObject" Target="embeddings/oleObject50.bin"/><Relationship Id="rId163" Type="http://schemas.openxmlformats.org/officeDocument/2006/relationships/image" Target="media/image62.emf"/><Relationship Id="rId3" Type="http://schemas.openxmlformats.org/officeDocument/2006/relationships/styles" Target="styles.xml"/><Relationship Id="rId25" Type="http://schemas.openxmlformats.org/officeDocument/2006/relationships/hyperlink" Target="https://developers.google.com/sheets/api" TargetMode="External"/><Relationship Id="rId46" Type="http://schemas.openxmlformats.org/officeDocument/2006/relationships/oleObject" Target="embeddings/oleObject14.bin"/><Relationship Id="rId67" Type="http://schemas.openxmlformats.org/officeDocument/2006/relationships/hyperlink" Target="https://huggingface.co/docs/transformers/quicktour" TargetMode="External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8.bin"/><Relationship Id="rId158" Type="http://schemas.openxmlformats.org/officeDocument/2006/relationships/image" Target="media/image60.emf"/><Relationship Id="rId20" Type="http://schemas.openxmlformats.org/officeDocument/2006/relationships/oleObject" Target="embeddings/oleObject5.bin"/><Relationship Id="rId41" Type="http://schemas.openxmlformats.org/officeDocument/2006/relationships/image" Target="media/image11.emf"/><Relationship Id="rId62" Type="http://schemas.openxmlformats.org/officeDocument/2006/relationships/image" Target="media/image21.emf"/><Relationship Id="rId83" Type="http://schemas.openxmlformats.org/officeDocument/2006/relationships/image" Target="media/image28.emf"/><Relationship Id="rId88" Type="http://schemas.openxmlformats.org/officeDocument/2006/relationships/image" Target="media/image30.emf"/><Relationship Id="rId111" Type="http://schemas.openxmlformats.org/officeDocument/2006/relationships/image" Target="media/image39.emf"/><Relationship Id="rId132" Type="http://schemas.openxmlformats.org/officeDocument/2006/relationships/image" Target="media/image48.emf"/><Relationship Id="rId153" Type="http://schemas.openxmlformats.org/officeDocument/2006/relationships/image" Target="media/image58.emf"/><Relationship Id="rId15" Type="http://schemas.openxmlformats.org/officeDocument/2006/relationships/hyperlink" Target="https://avro.apache.org/docs/1.2.0/" TargetMode="External"/><Relationship Id="rId36" Type="http://schemas.openxmlformats.org/officeDocument/2006/relationships/oleObject" Target="embeddings/oleObject9.bin"/><Relationship Id="rId57" Type="http://schemas.openxmlformats.org/officeDocument/2006/relationships/image" Target="media/image19.emf"/><Relationship Id="rId106" Type="http://schemas.openxmlformats.org/officeDocument/2006/relationships/image" Target="media/image37.emf"/><Relationship Id="rId127" Type="http://schemas.openxmlformats.org/officeDocument/2006/relationships/oleObject" Target="embeddings/oleObject43.bin"/><Relationship Id="rId10" Type="http://schemas.openxmlformats.org/officeDocument/2006/relationships/image" Target="media/image2.emf"/><Relationship Id="rId31" Type="http://schemas.openxmlformats.org/officeDocument/2006/relationships/image" Target="media/image7.emf"/><Relationship Id="rId52" Type="http://schemas.openxmlformats.org/officeDocument/2006/relationships/oleObject" Target="embeddings/oleObject17.bin"/><Relationship Id="rId73" Type="http://schemas.openxmlformats.org/officeDocument/2006/relationships/hyperlink" Target="https://www.tensorflow.org/hub" TargetMode="External"/><Relationship Id="rId78" Type="http://schemas.openxmlformats.org/officeDocument/2006/relationships/hyperlink" Target="https://github.com/opencv/opencv/tree/4.x/data/haarcascades" TargetMode="External"/><Relationship Id="rId94" Type="http://schemas.openxmlformats.org/officeDocument/2006/relationships/image" Target="media/image32.png"/><Relationship Id="rId99" Type="http://schemas.openxmlformats.org/officeDocument/2006/relationships/hyperlink" Target="https://cloud.google.com/vertex-ai/docs/vector-search/overview" TargetMode="External"/><Relationship Id="rId101" Type="http://schemas.openxmlformats.org/officeDocument/2006/relationships/oleObject" Target="embeddings/oleObject33.bin"/><Relationship Id="rId122" Type="http://schemas.openxmlformats.org/officeDocument/2006/relationships/image" Target="media/image44.emf"/><Relationship Id="rId143" Type="http://schemas.openxmlformats.org/officeDocument/2006/relationships/image" Target="media/image53.emf"/><Relationship Id="rId148" Type="http://schemas.openxmlformats.org/officeDocument/2006/relationships/oleObject" Target="embeddings/oleObject53.bin"/><Relationship Id="rId164" Type="http://schemas.openxmlformats.org/officeDocument/2006/relationships/oleObject" Target="embeddings/oleObject6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6.emf"/><Relationship Id="rId47" Type="http://schemas.openxmlformats.org/officeDocument/2006/relationships/image" Target="media/image14.emf"/><Relationship Id="rId68" Type="http://schemas.openxmlformats.org/officeDocument/2006/relationships/image" Target="media/image23.emf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37.bin"/><Relationship Id="rId133" Type="http://schemas.openxmlformats.org/officeDocument/2006/relationships/oleObject" Target="embeddings/oleObject46.bin"/><Relationship Id="rId154" Type="http://schemas.openxmlformats.org/officeDocument/2006/relationships/oleObject" Target="embeddings/oleObject56.bin"/><Relationship Id="rId16" Type="http://schemas.openxmlformats.org/officeDocument/2006/relationships/image" Target="media/image4.emf"/><Relationship Id="rId37" Type="http://schemas.openxmlformats.org/officeDocument/2006/relationships/image" Target="media/image9.emf"/><Relationship Id="rId58" Type="http://schemas.openxmlformats.org/officeDocument/2006/relationships/oleObject" Target="embeddings/oleObject20.bin"/><Relationship Id="rId79" Type="http://schemas.openxmlformats.org/officeDocument/2006/relationships/hyperlink" Target="https://docs.opencv.org/4.x/db/d28/tutorial_cascade_classifier.html" TargetMode="External"/><Relationship Id="rId102" Type="http://schemas.openxmlformats.org/officeDocument/2006/relationships/hyperlink" Target="https://pytorch.org/tutorials/beginner/basics/tensorqs_tutorial.html" TargetMode="External"/><Relationship Id="rId123" Type="http://schemas.openxmlformats.org/officeDocument/2006/relationships/oleObject" Target="embeddings/oleObject42.bin"/><Relationship Id="rId144" Type="http://schemas.openxmlformats.org/officeDocument/2006/relationships/oleObject" Target="embeddings/oleObject51.bin"/><Relationship Id="rId90" Type="http://schemas.openxmlformats.org/officeDocument/2006/relationships/hyperlink" Target="https://lightgbm.readthedocs.io/en/latest/" TargetMode="External"/><Relationship Id="rId165" Type="http://schemas.openxmlformats.org/officeDocument/2006/relationships/hyperlink" Target="https://huggingface.co/docs/transformers/tasks/sequence_classification" TargetMode="External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5.bin"/><Relationship Id="rId69" Type="http://schemas.openxmlformats.org/officeDocument/2006/relationships/oleObject" Target="embeddings/oleObject24.bin"/><Relationship Id="rId113" Type="http://schemas.openxmlformats.org/officeDocument/2006/relationships/image" Target="media/image40.emf"/><Relationship Id="rId134" Type="http://schemas.openxmlformats.org/officeDocument/2006/relationships/image" Target="media/image49.emf"/><Relationship Id="rId80" Type="http://schemas.openxmlformats.org/officeDocument/2006/relationships/image" Target="media/image27.emf"/><Relationship Id="rId155" Type="http://schemas.openxmlformats.org/officeDocument/2006/relationships/hyperlink" Target="https://www.ibm.com/topics/convolutional-neural-network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AL\Documents\&#1602;&#1575;&#1604;&#15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6BB3C-84C2-488A-9757-687F91447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قالب.dotx</Template>
  <TotalTime>1044</TotalTime>
  <Pages>61</Pages>
  <Words>6785</Words>
  <Characters>38679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</dc:creator>
  <cp:keywords/>
  <dc:description/>
  <cp:lastModifiedBy>Ryan Heida</cp:lastModifiedBy>
  <cp:revision>1211</cp:revision>
  <cp:lastPrinted>2023-08-12T19:34:00Z</cp:lastPrinted>
  <dcterms:created xsi:type="dcterms:W3CDTF">2023-07-07T10:05:00Z</dcterms:created>
  <dcterms:modified xsi:type="dcterms:W3CDTF">2023-12-06T19:23:00Z</dcterms:modified>
</cp:coreProperties>
</file>